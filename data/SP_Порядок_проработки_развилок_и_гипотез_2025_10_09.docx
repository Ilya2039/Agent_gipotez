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77372" w14:textId="77777777" w:rsidR="008D7611" w:rsidRPr="007644FF" w:rsidRDefault="008D7611" w:rsidP="003405A6">
      <w:pPr>
        <w:pStyle w:val="1-"/>
        <w:jc w:val="center"/>
        <w:rPr>
          <w:color w:val="auto"/>
        </w:rPr>
      </w:pPr>
      <w:r w:rsidRPr="007644FF">
        <w:rPr>
          <w:color w:val="auto"/>
        </w:rPr>
        <w:t>ФИНАНСОВЫЕ СИТУАЦИИ</w:t>
      </w:r>
    </w:p>
    <w:p w14:paraId="1584C10C" w14:textId="14A51BF0" w:rsidR="008D7611" w:rsidRPr="00E47FD2" w:rsidRDefault="00791C08" w:rsidP="00E273DF">
      <w:pPr>
        <w:pStyle w:val="1"/>
      </w:pPr>
      <w:r w:rsidRPr="00E47FD2">
        <w:t>РЫНОК ПАДАЕТ, ВЫРУЧКА КОМПАНИИ РАСТЕТ</w:t>
      </w:r>
    </w:p>
    <w:p w14:paraId="20EE9AAA" w14:textId="475F9945" w:rsidR="008D7611" w:rsidRPr="00E47FD2" w:rsidRDefault="00804918" w:rsidP="003B46A7">
      <w:pPr>
        <w:spacing w:beforeLines="60" w:before="144" w:afterLines="60" w:after="144"/>
      </w:pPr>
      <w:r w:rsidRPr="00804918">
        <w:rPr>
          <w:b/>
          <w:bCs/>
        </w:rPr>
        <w:t>ОПИСАНИЕ</w:t>
      </w:r>
      <w:r w:rsidR="008D7611" w:rsidRPr="00E47FD2">
        <w:t>: компания усиливает позиции за сч</w:t>
      </w:r>
      <w:r w:rsidR="0081257D">
        <w:t>е</w:t>
      </w:r>
      <w:r w:rsidR="008D7611" w:rsidRPr="00E47FD2">
        <w:t>т эффективной стратегии и захвата доли конкурентов.</w:t>
      </w:r>
    </w:p>
    <w:p w14:paraId="7CB03329" w14:textId="495F94A0" w:rsidR="008D7611" w:rsidRPr="00E47FD2" w:rsidRDefault="00DA7F68" w:rsidP="003B46A7">
      <w:pPr>
        <w:spacing w:beforeLines="60" w:before="144" w:afterLines="60" w:after="144"/>
      </w:pPr>
      <w:r w:rsidRPr="00DA7F68">
        <w:rPr>
          <w:b/>
          <w:bCs/>
        </w:rPr>
        <w:t>ГИПОТЕЗЫ</w:t>
      </w:r>
      <w:r w:rsidR="008D7611" w:rsidRPr="00E47FD2">
        <w:t>:</w:t>
      </w:r>
    </w:p>
    <w:p w14:paraId="0EA7B012" w14:textId="29EA28FC" w:rsidR="008D7611" w:rsidRPr="003405A6" w:rsidRDefault="007A0177" w:rsidP="00300EAC">
      <w:pPr>
        <w:pStyle w:val="-0"/>
      </w:pPr>
      <w:bookmarkStart w:id="0" w:name="_Hlk208394007"/>
      <w:r w:rsidRPr="003405A6">
        <w:t>У КОМПАНИИ СИЛЬНОЕ УТП ИЛИ ВЫГОДНАЯ ЦЕНОВАЯ ПОЗИЦИЯ</w:t>
      </w:r>
    </w:p>
    <w:bookmarkEnd w:id="0"/>
    <w:p w14:paraId="22FDC78F" w14:textId="387FF605" w:rsidR="00A43869" w:rsidRPr="006424BF" w:rsidRDefault="006745E4" w:rsidP="003F1645">
      <w:pPr>
        <w:rPr>
          <w:i/>
          <w:iCs/>
        </w:rPr>
      </w:pPr>
      <w:r w:rsidRPr="006424BF">
        <w:rPr>
          <w:i/>
          <w:iCs/>
        </w:rPr>
        <w:t>Источники для проверки гипотезы:</w:t>
      </w:r>
    </w:p>
    <w:p w14:paraId="4E7269EC" w14:textId="4EA66266" w:rsidR="006745E4" w:rsidRPr="00E47FD2" w:rsidRDefault="00C631E6" w:rsidP="00550300">
      <w:pPr>
        <w:pStyle w:val="Bullets"/>
      </w:pPr>
      <w:r w:rsidRPr="00E47FD2">
        <w:t>Финансовые отчеты компании и конкурентов</w:t>
      </w:r>
    </w:p>
    <w:p w14:paraId="6019C44F" w14:textId="0872F8A7" w:rsidR="00C631E6" w:rsidRPr="00E47FD2" w:rsidRDefault="00C631E6" w:rsidP="00550300">
      <w:pPr>
        <w:pStyle w:val="Bullets"/>
      </w:pPr>
      <w:r w:rsidRPr="00E47FD2">
        <w:t>Отраслевые обзоры независимых агентств</w:t>
      </w:r>
    </w:p>
    <w:p w14:paraId="3DB9C9C1" w14:textId="44CE7037" w:rsidR="009F58F2" w:rsidRPr="00E47FD2" w:rsidRDefault="009F58F2" w:rsidP="00550300">
      <w:pPr>
        <w:pStyle w:val="Bullets"/>
      </w:pPr>
      <w:r w:rsidRPr="00E47FD2">
        <w:t>Интервью экспертов и топ-менеджмента компании</w:t>
      </w:r>
    </w:p>
    <w:p w14:paraId="27CBBD55" w14:textId="6960944D" w:rsidR="006745E4" w:rsidRPr="00E47FD2" w:rsidRDefault="00AF7C61" w:rsidP="00A43869">
      <w:pPr>
        <w:spacing w:beforeLines="60" w:before="144" w:afterLines="60" w:after="144"/>
      </w:pPr>
      <w:r w:rsidRPr="00E47FD2">
        <w:t>Признаки</w:t>
      </w:r>
      <w:r w:rsidR="006745E4" w:rsidRPr="00E47FD2">
        <w:t xml:space="preserve"> подтверждения гипотезы:</w:t>
      </w:r>
    </w:p>
    <w:p w14:paraId="0927E724" w14:textId="77777777" w:rsidR="00717CC2" w:rsidRPr="00E47FD2" w:rsidRDefault="00717CC2" w:rsidP="00752D33">
      <w:pPr>
        <w:pStyle w:val="Bullets"/>
      </w:pPr>
      <w:r w:rsidRPr="00E47FD2">
        <w:t xml:space="preserve">Сравнение скорости роста выручки </w:t>
      </w:r>
    </w:p>
    <w:p w14:paraId="2B31FB75" w14:textId="78423F5F" w:rsidR="00717CC2" w:rsidRPr="00E47FD2" w:rsidRDefault="00717CC2" w:rsidP="00752D33">
      <w:pPr>
        <w:pStyle w:val="Bullets"/>
      </w:pPr>
      <w:r w:rsidRPr="00E47FD2">
        <w:t xml:space="preserve">Сравнение уровней маржи: валовая, продаж, </w:t>
      </w:r>
      <w:r w:rsidRPr="00E47FD2">
        <w:rPr>
          <w:lang w:val="en-US"/>
        </w:rPr>
        <w:t>EBITDA</w:t>
      </w:r>
      <w:r w:rsidRPr="00E47FD2">
        <w:t xml:space="preserve"> </w:t>
      </w:r>
    </w:p>
    <w:p w14:paraId="37887A91" w14:textId="51661769" w:rsidR="00717CC2" w:rsidRPr="00E47FD2" w:rsidRDefault="00135FB9" w:rsidP="00752D33">
      <w:pPr>
        <w:pStyle w:val="Bullets"/>
      </w:pPr>
      <w:r w:rsidRPr="00E47FD2">
        <w:t>Сравнение цен на продукцию с конкурентами</w:t>
      </w:r>
    </w:p>
    <w:p w14:paraId="7EA55360" w14:textId="700C103E" w:rsidR="00A9671F" w:rsidRPr="00E47FD2" w:rsidRDefault="00135FB9" w:rsidP="00752D33">
      <w:pPr>
        <w:pStyle w:val="Bullets"/>
      </w:pPr>
      <w:proofErr w:type="spellStart"/>
      <w:r w:rsidRPr="00E47FD2">
        <w:t>Парсинг</w:t>
      </w:r>
      <w:proofErr w:type="spellEnd"/>
      <w:r w:rsidRPr="00E47FD2">
        <w:t xml:space="preserve"> интервью экспертов рынка</w:t>
      </w:r>
    </w:p>
    <w:p w14:paraId="178A4DCA" w14:textId="41AD211F" w:rsidR="00A9671F" w:rsidRPr="00E47FD2" w:rsidRDefault="00A9671F" w:rsidP="00A43869">
      <w:pPr>
        <w:spacing w:beforeLines="60" w:before="144" w:afterLines="60" w:after="144"/>
      </w:pPr>
      <w:r w:rsidRPr="00E47FD2">
        <w:t>Алгоритм подтверждения гипотезы:</w:t>
      </w:r>
    </w:p>
    <w:p w14:paraId="29DC7BCD" w14:textId="6B63036D" w:rsidR="00A9671F" w:rsidRPr="00E47FD2" w:rsidRDefault="00387790" w:rsidP="00752D33">
      <w:pPr>
        <w:pStyle w:val="Bullets"/>
      </w:pPr>
      <w:r w:rsidRPr="00E47FD2">
        <w:t>Компания с сильным УТП показывает либо более высокие темпы роста, чем конкуренты; либо более высокую маржинальность на всех уровнях; либо может достигать более высокие цены на свою продукцию</w:t>
      </w:r>
    </w:p>
    <w:p w14:paraId="50874B02" w14:textId="1FC508C3" w:rsidR="00387790" w:rsidRPr="00E47FD2" w:rsidRDefault="00387790" w:rsidP="00752D33">
      <w:pPr>
        <w:pStyle w:val="Bullets"/>
      </w:pPr>
      <w:r w:rsidRPr="00E47FD2">
        <w:t>Необходимо сравнить указанные выше показатели с динамикой ближайших (сопоставимых по размеру) конкурентов</w:t>
      </w:r>
      <w:r w:rsidR="00C02BD3" w:rsidRPr="00E47FD2">
        <w:t>. Эти показатели есть в отчетах (в основном, по МСФО)</w:t>
      </w:r>
    </w:p>
    <w:p w14:paraId="5B8C6CAD" w14:textId="41901DB0" w:rsidR="00A9671F" w:rsidRDefault="00387790" w:rsidP="00752D33">
      <w:pPr>
        <w:pStyle w:val="Bullets"/>
      </w:pPr>
      <w:proofErr w:type="spellStart"/>
      <w:r w:rsidRPr="00E47FD2">
        <w:t>Парсинг</w:t>
      </w:r>
      <w:proofErr w:type="spellEnd"/>
      <w:r w:rsidRPr="00E47FD2">
        <w:t xml:space="preserve"> новостной информации позволяет получить дополнительное подтверждающее мнение от экспертов рынка</w:t>
      </w:r>
    </w:p>
    <w:p w14:paraId="066FEAB4" w14:textId="5DC18C81" w:rsidR="00E47FD2" w:rsidRDefault="00FE32C1" w:rsidP="00FE32C1">
      <w:pPr>
        <w:spacing w:beforeLines="60" w:before="144" w:afterLines="60" w:after="144"/>
      </w:pPr>
      <w:r>
        <w:t>Вопросы для обсуждения</w:t>
      </w:r>
      <w:r>
        <w:rPr>
          <w:lang w:val="en-US"/>
        </w:rPr>
        <w:t xml:space="preserve"> /</w:t>
      </w:r>
      <w:r>
        <w:t xml:space="preserve"> уточнения:</w:t>
      </w:r>
    </w:p>
    <w:p w14:paraId="46E3C732" w14:textId="18C13465" w:rsidR="00FE32C1" w:rsidRDefault="00FE32C1" w:rsidP="00752D33">
      <w:pPr>
        <w:pStyle w:val="Bullets"/>
      </w:pPr>
      <w:r>
        <w:t>В чем заключается ваше УТП? Чем оно отличается от того, что уже есть на рынке?</w:t>
      </w:r>
    </w:p>
    <w:p w14:paraId="422F0FF1" w14:textId="26D73659" w:rsidR="00FE32C1" w:rsidRDefault="00FE32C1" w:rsidP="00752D33">
      <w:pPr>
        <w:pStyle w:val="Bullets"/>
      </w:pPr>
      <w:r>
        <w:t>Насколько устойчиво ваше ценовое предложение? Есть ли риск, что конкуренты быстро скопируют ваш успех?</w:t>
      </w:r>
    </w:p>
    <w:p w14:paraId="3B94D805" w14:textId="075EA007" w:rsidR="002003DD" w:rsidRDefault="002003DD" w:rsidP="00752D33">
      <w:pPr>
        <w:pStyle w:val="Bullets"/>
      </w:pPr>
      <w:r>
        <w:t xml:space="preserve">Какие планы по развитию и укреплению УТП? </w:t>
      </w:r>
    </w:p>
    <w:p w14:paraId="3B74830D" w14:textId="6EC894BF" w:rsidR="00F851E4" w:rsidRDefault="00F851E4" w:rsidP="00752D33">
      <w:pPr>
        <w:pStyle w:val="Bullets"/>
      </w:pPr>
      <w:r>
        <w:t xml:space="preserve">За счет чего вы находитесь в более выгодной ценовой позиции? Сколько это может продолжаться </w:t>
      </w:r>
      <w:r w:rsidR="00911155">
        <w:t xml:space="preserve">по </w:t>
      </w:r>
      <w:r>
        <w:t xml:space="preserve">времени? </w:t>
      </w:r>
    </w:p>
    <w:p w14:paraId="521A65E6" w14:textId="042B25B3" w:rsidR="008D7611" w:rsidRPr="003405A6" w:rsidRDefault="007A0177" w:rsidP="00300EAC">
      <w:pPr>
        <w:pStyle w:val="-0"/>
      </w:pPr>
      <w:bookmarkStart w:id="1" w:name="_Hlk208394014"/>
      <w:r w:rsidRPr="003405A6">
        <w:t>ЭФФЕКТИВНЫЙ МАРКЕТИНГ / ДИСТРИБУЦИЯ</w:t>
      </w:r>
      <w:bookmarkEnd w:id="1"/>
    </w:p>
    <w:p w14:paraId="25F3C63E" w14:textId="77777777" w:rsidR="00745E04" w:rsidRPr="006424BF" w:rsidRDefault="00745E04" w:rsidP="003F1645">
      <w:pPr>
        <w:rPr>
          <w:i/>
          <w:iCs/>
        </w:rPr>
      </w:pPr>
      <w:r w:rsidRPr="006424BF">
        <w:rPr>
          <w:i/>
          <w:iCs/>
        </w:rPr>
        <w:t>Источники для проверки гипотезы:</w:t>
      </w:r>
    </w:p>
    <w:p w14:paraId="140906E7" w14:textId="0F34B9CE" w:rsidR="00745E04" w:rsidRPr="00E47FD2" w:rsidRDefault="00745E04" w:rsidP="0053437F">
      <w:pPr>
        <w:pStyle w:val="Bullets"/>
      </w:pPr>
      <w:r w:rsidRPr="00E47FD2">
        <w:t>Финансовые отчеты компании и конкурентов</w:t>
      </w:r>
    </w:p>
    <w:p w14:paraId="395A7F3F" w14:textId="62738EAA" w:rsidR="00745E04" w:rsidRPr="00E47FD2" w:rsidRDefault="00745E04" w:rsidP="0053437F">
      <w:pPr>
        <w:pStyle w:val="Bullets"/>
      </w:pPr>
      <w:r w:rsidRPr="00E47FD2">
        <w:t>Отраслевые обзоры независимых агентств</w:t>
      </w:r>
    </w:p>
    <w:p w14:paraId="585709E7" w14:textId="441DFBD4" w:rsidR="00ED4D12" w:rsidRPr="00E47FD2" w:rsidRDefault="00ED4D12" w:rsidP="0053437F">
      <w:pPr>
        <w:pStyle w:val="Bullets"/>
      </w:pPr>
      <w:r w:rsidRPr="00E47FD2">
        <w:t>Интервью экспертов и топ-менеджмента компании</w:t>
      </w:r>
    </w:p>
    <w:p w14:paraId="4D52DDBD" w14:textId="4F8A5590" w:rsidR="00CB5BF2" w:rsidRPr="00E47FD2" w:rsidRDefault="00CB5BF2" w:rsidP="0053437F">
      <w:pPr>
        <w:pStyle w:val="Bullets"/>
      </w:pPr>
      <w:r w:rsidRPr="00E47FD2">
        <w:t>Сайт компании</w:t>
      </w:r>
    </w:p>
    <w:p w14:paraId="5FD0579F" w14:textId="220B74FD" w:rsidR="00745E04" w:rsidRPr="00E47FD2" w:rsidRDefault="00AF7C61" w:rsidP="0041335A">
      <w:pPr>
        <w:keepNext/>
        <w:spacing w:beforeLines="60" w:before="144" w:afterLines="60" w:after="144"/>
      </w:pPr>
      <w:r w:rsidRPr="00E47FD2">
        <w:lastRenderedPageBreak/>
        <w:t>Признаки</w:t>
      </w:r>
      <w:r w:rsidR="00745E04" w:rsidRPr="00E47FD2">
        <w:t xml:space="preserve"> подтверждения гипотезы:</w:t>
      </w:r>
    </w:p>
    <w:p w14:paraId="5E1F002A" w14:textId="22041687" w:rsidR="00745E04" w:rsidRPr="00E47FD2" w:rsidRDefault="00745E04" w:rsidP="0053437F">
      <w:pPr>
        <w:pStyle w:val="Bullets"/>
      </w:pPr>
      <w:r w:rsidRPr="00E47FD2">
        <w:t>Сравнение маржи</w:t>
      </w:r>
      <w:r w:rsidR="00ED4D12" w:rsidRPr="00E47FD2">
        <w:t xml:space="preserve"> </w:t>
      </w:r>
      <w:r w:rsidRPr="00E47FD2">
        <w:t>продаж</w:t>
      </w:r>
      <w:r w:rsidR="00ED4D12" w:rsidRPr="00E47FD2">
        <w:t xml:space="preserve"> </w:t>
      </w:r>
    </w:p>
    <w:p w14:paraId="11E1040D" w14:textId="3989ABE9" w:rsidR="00ED4D12" w:rsidRPr="00E47FD2" w:rsidRDefault="00ED4D12" w:rsidP="0053437F">
      <w:pPr>
        <w:pStyle w:val="Bullets"/>
      </w:pPr>
      <w:r w:rsidRPr="00E47FD2">
        <w:t>Меньше доля</w:t>
      </w:r>
      <w:r w:rsidR="00CB5BF2" w:rsidRPr="00E47FD2">
        <w:t xml:space="preserve"> в выручке</w:t>
      </w:r>
      <w:r w:rsidRPr="00E47FD2">
        <w:t xml:space="preserve"> статьи «затраты на продажу и маркетинг» (формулировки могут отличаться в разных финансовых отчетах) </w:t>
      </w:r>
    </w:p>
    <w:p w14:paraId="3139B9B5" w14:textId="16C60453" w:rsidR="00387790" w:rsidRPr="00E47FD2" w:rsidRDefault="00CB5BF2" w:rsidP="0053437F">
      <w:pPr>
        <w:pStyle w:val="Bullets"/>
      </w:pPr>
      <w:r w:rsidRPr="00E47FD2">
        <w:t>Число регионов присутствия (</w:t>
      </w:r>
      <w:r w:rsidR="00A52DA2" w:rsidRPr="00E47FD2">
        <w:t>сайт компании;</w:t>
      </w:r>
      <w:r w:rsidRPr="00E47FD2">
        <w:t xml:space="preserve"> чем больше, тем лучше)</w:t>
      </w:r>
    </w:p>
    <w:p w14:paraId="38EADB4E" w14:textId="77777777" w:rsidR="00387790" w:rsidRPr="00E47FD2" w:rsidRDefault="00387790" w:rsidP="00387790">
      <w:pPr>
        <w:spacing w:beforeLines="60" w:before="144" w:afterLines="60" w:after="144"/>
      </w:pPr>
      <w:r w:rsidRPr="00E47FD2">
        <w:t>Алгоритм подтверждения гипотезы:</w:t>
      </w:r>
    </w:p>
    <w:p w14:paraId="08780FE4" w14:textId="6B70635C" w:rsidR="00387790" w:rsidRDefault="00C02BD3" w:rsidP="0053437F">
      <w:pPr>
        <w:pStyle w:val="Bullets"/>
      </w:pPr>
      <w:r w:rsidRPr="00E47FD2">
        <w:t>Последовательно сравниваем указанные выше показатели с ближайшими конкурентами. Эти показатели есть в отчетах (в основном, по МСФО), либо на сайте компании</w:t>
      </w:r>
    </w:p>
    <w:p w14:paraId="39D8E4DF" w14:textId="77777777" w:rsidR="00FE32C1" w:rsidRDefault="00FE32C1" w:rsidP="00FE32C1">
      <w:pPr>
        <w:spacing w:beforeLines="60" w:before="144" w:afterLines="60" w:after="144"/>
      </w:pPr>
      <w:r>
        <w:t>Вопросы для обсуждения</w:t>
      </w:r>
      <w:r w:rsidRPr="00FE32C1">
        <w:rPr>
          <w:lang w:val="en-US"/>
        </w:rPr>
        <w:t xml:space="preserve"> /</w:t>
      </w:r>
      <w:r>
        <w:t xml:space="preserve"> уточнения:</w:t>
      </w:r>
    </w:p>
    <w:p w14:paraId="5633833A" w14:textId="753DE280" w:rsidR="00FE32C1" w:rsidRDefault="00FE32C1" w:rsidP="0053437F">
      <w:pPr>
        <w:pStyle w:val="Bullets"/>
      </w:pPr>
      <w:r>
        <w:t>Какие каналы продаж/маркетинга показали наибольшую эффективность в последние 6–12 мес.?</w:t>
      </w:r>
    </w:p>
    <w:p w14:paraId="193D0716" w14:textId="3843AC09" w:rsidR="00FE32C1" w:rsidRDefault="00FE32C1" w:rsidP="0053437F">
      <w:pPr>
        <w:pStyle w:val="Bullets"/>
      </w:pPr>
      <w:r>
        <w:t>Какие ресурсы вы готовы выделить для масштабирования?</w:t>
      </w:r>
    </w:p>
    <w:p w14:paraId="427F464B" w14:textId="27A06D1C" w:rsidR="00FE32C1" w:rsidRDefault="00FE32C1" w:rsidP="0053437F">
      <w:pPr>
        <w:pStyle w:val="Bullets"/>
      </w:pPr>
      <w:r w:rsidRPr="00E47FD2">
        <w:t xml:space="preserve">Какая доля роста выручки приходится на новых клиентов </w:t>
      </w:r>
      <w:proofErr w:type="spellStart"/>
      <w:r w:rsidRPr="00E47FD2">
        <w:t>vs</w:t>
      </w:r>
      <w:proofErr w:type="spellEnd"/>
      <w:r w:rsidRPr="00E47FD2">
        <w:t xml:space="preserve"> рост от существующих?</w:t>
      </w:r>
    </w:p>
    <w:p w14:paraId="683B1C1C" w14:textId="04015750" w:rsidR="00FE32C1" w:rsidRDefault="00FE32C1" w:rsidP="0053437F">
      <w:pPr>
        <w:pStyle w:val="Bullets"/>
      </w:pPr>
      <w:r>
        <w:t>Какой LTV и CAC у новых каналов - сохраняется ли рентабельность при наращивании вложений?</w:t>
      </w:r>
    </w:p>
    <w:p w14:paraId="739615CA" w14:textId="5B26919C" w:rsidR="00A43869" w:rsidRPr="003405A6" w:rsidRDefault="007A0177" w:rsidP="00300EAC">
      <w:pPr>
        <w:pStyle w:val="-0"/>
      </w:pPr>
      <w:bookmarkStart w:id="2" w:name="_Hlk208394022"/>
      <w:r w:rsidRPr="003405A6">
        <w:t>ОСЛАБЛЕНИЕ КОНКУРЕНТОВ (ВЫХОД С РЫНКА, КРИЗИС)</w:t>
      </w:r>
    </w:p>
    <w:bookmarkEnd w:id="2"/>
    <w:p w14:paraId="716E8FDE" w14:textId="77777777" w:rsidR="00A52DA2" w:rsidRPr="006424BF" w:rsidRDefault="00A52DA2" w:rsidP="003F1645">
      <w:pPr>
        <w:rPr>
          <w:i/>
          <w:iCs/>
        </w:rPr>
      </w:pPr>
      <w:r w:rsidRPr="006424BF">
        <w:rPr>
          <w:i/>
          <w:iCs/>
        </w:rPr>
        <w:t>Источники для проверки гипотезы:</w:t>
      </w:r>
    </w:p>
    <w:p w14:paraId="3992202D" w14:textId="302F7D69" w:rsidR="00A52DA2" w:rsidRPr="00E47FD2" w:rsidRDefault="00A52DA2" w:rsidP="0053437F">
      <w:pPr>
        <w:pStyle w:val="Bullets"/>
      </w:pPr>
      <w:r w:rsidRPr="00E47FD2">
        <w:t>Финансовые отчеты конкурентов</w:t>
      </w:r>
    </w:p>
    <w:p w14:paraId="58247940" w14:textId="77777777" w:rsidR="009C5ECF" w:rsidRPr="00E47FD2" w:rsidRDefault="009C5ECF" w:rsidP="0053437F">
      <w:pPr>
        <w:pStyle w:val="Bullets"/>
      </w:pPr>
      <w:r w:rsidRPr="00E47FD2">
        <w:t>Новостные сайты</w:t>
      </w:r>
    </w:p>
    <w:p w14:paraId="4E6C0CAD" w14:textId="1245E6FB" w:rsidR="00A52DA2" w:rsidRPr="00E47FD2" w:rsidRDefault="009C5ECF" w:rsidP="0053437F">
      <w:pPr>
        <w:pStyle w:val="Bullets"/>
      </w:pPr>
      <w:r w:rsidRPr="00E47FD2">
        <w:t xml:space="preserve">Данные Сбера </w:t>
      </w:r>
    </w:p>
    <w:p w14:paraId="222F1547" w14:textId="752FE110" w:rsidR="00A52DA2" w:rsidRPr="00E47FD2" w:rsidRDefault="00AF7C61" w:rsidP="00A52DA2">
      <w:pPr>
        <w:spacing w:beforeLines="60" w:before="144" w:afterLines="60" w:after="144"/>
      </w:pPr>
      <w:r w:rsidRPr="00E47FD2">
        <w:t>Признаки</w:t>
      </w:r>
      <w:r w:rsidR="00A52DA2" w:rsidRPr="00E47FD2">
        <w:t xml:space="preserve"> подтверждения гипотезы:</w:t>
      </w:r>
    </w:p>
    <w:p w14:paraId="035002C3" w14:textId="43D602AA" w:rsidR="00A52DA2" w:rsidRPr="00E47FD2" w:rsidRDefault="008B3168" w:rsidP="0053437F">
      <w:pPr>
        <w:pStyle w:val="Bullets"/>
      </w:pPr>
      <w:r w:rsidRPr="00E47FD2">
        <w:t>Низкая</w:t>
      </w:r>
      <w:r w:rsidR="00A52DA2" w:rsidRPr="00E47FD2">
        <w:t xml:space="preserve"> </w:t>
      </w:r>
      <w:r w:rsidRPr="00E47FD2">
        <w:t>маржа</w:t>
      </w:r>
      <w:r w:rsidR="00A52DA2" w:rsidRPr="00E47FD2">
        <w:t xml:space="preserve"> продаж </w:t>
      </w:r>
      <w:r w:rsidRPr="00E47FD2">
        <w:t xml:space="preserve">и </w:t>
      </w:r>
      <w:r w:rsidRPr="00E47FD2">
        <w:rPr>
          <w:lang w:val="en-US"/>
        </w:rPr>
        <w:t>EBITDA</w:t>
      </w:r>
      <w:r w:rsidRPr="00E47FD2">
        <w:t>, или отрицательная зона</w:t>
      </w:r>
    </w:p>
    <w:p w14:paraId="04310F2D" w14:textId="76309BE9" w:rsidR="008B3168" w:rsidRPr="00E47FD2" w:rsidRDefault="008B3168" w:rsidP="0053437F">
      <w:pPr>
        <w:pStyle w:val="Bullets"/>
      </w:pPr>
      <w:r w:rsidRPr="00E47FD2">
        <w:t xml:space="preserve">Нехватка </w:t>
      </w:r>
      <w:r w:rsidRPr="00E47FD2">
        <w:rPr>
          <w:lang w:val="en-US"/>
        </w:rPr>
        <w:t>EBITDA</w:t>
      </w:r>
      <w:r w:rsidRPr="00E47FD2">
        <w:t xml:space="preserve"> для покрытия процентов по кредитам</w:t>
      </w:r>
    </w:p>
    <w:p w14:paraId="41DA2132" w14:textId="565ABE90" w:rsidR="008B3168" w:rsidRPr="00E47FD2" w:rsidRDefault="008B3168" w:rsidP="0053437F">
      <w:pPr>
        <w:pStyle w:val="Bullets"/>
      </w:pPr>
      <w:r w:rsidRPr="00E47FD2">
        <w:t>Новости о корпоративных конфликтах</w:t>
      </w:r>
    </w:p>
    <w:p w14:paraId="724D82E9" w14:textId="486E95A4" w:rsidR="008B3168" w:rsidRPr="00E47FD2" w:rsidRDefault="008B3168" w:rsidP="0053437F">
      <w:pPr>
        <w:pStyle w:val="Bullets"/>
      </w:pPr>
      <w:r w:rsidRPr="00E47FD2">
        <w:t>Новости о реструктуризации, банкротстве</w:t>
      </w:r>
    </w:p>
    <w:p w14:paraId="556FA32C" w14:textId="097698DC" w:rsidR="008B3168" w:rsidRPr="00E47FD2" w:rsidRDefault="008B3168" w:rsidP="0053437F">
      <w:pPr>
        <w:pStyle w:val="Bullets"/>
      </w:pPr>
      <w:r w:rsidRPr="00E47FD2">
        <w:t xml:space="preserve">Снижение выручки конкурентов или рост медленнее рынка </w:t>
      </w:r>
    </w:p>
    <w:p w14:paraId="07EF3D25" w14:textId="77777777" w:rsidR="00EC07D5" w:rsidRPr="00E47FD2" w:rsidRDefault="00EC07D5" w:rsidP="00EC07D5">
      <w:pPr>
        <w:spacing w:beforeLines="60" w:before="144" w:afterLines="60" w:after="144"/>
      </w:pPr>
      <w:r w:rsidRPr="00E47FD2">
        <w:t>Алгоритм подтверждения гипотезы:</w:t>
      </w:r>
    </w:p>
    <w:p w14:paraId="627A6017" w14:textId="77777777" w:rsidR="00EC07D5" w:rsidRPr="00E47FD2" w:rsidRDefault="00EC07D5" w:rsidP="0053437F">
      <w:pPr>
        <w:pStyle w:val="Bullets"/>
      </w:pPr>
      <w:r w:rsidRPr="00E47FD2">
        <w:t>Вначале анализируем отчеты по МСФО, сравниваем показатели</w:t>
      </w:r>
    </w:p>
    <w:p w14:paraId="2BD67211" w14:textId="77777777" w:rsidR="00EC07D5" w:rsidRPr="00E47FD2" w:rsidRDefault="00EC07D5" w:rsidP="0053437F">
      <w:pPr>
        <w:pStyle w:val="Bullets"/>
      </w:pPr>
      <w:r w:rsidRPr="00E47FD2">
        <w:t xml:space="preserve">Далее </w:t>
      </w:r>
      <w:proofErr w:type="spellStart"/>
      <w:r w:rsidRPr="00E47FD2">
        <w:t>парсим</w:t>
      </w:r>
      <w:proofErr w:type="spellEnd"/>
      <w:r w:rsidRPr="00E47FD2">
        <w:t xml:space="preserve"> новости о </w:t>
      </w:r>
      <w:proofErr w:type="spellStart"/>
      <w:r w:rsidRPr="00E47FD2">
        <w:t>корп</w:t>
      </w:r>
      <w:proofErr w:type="spellEnd"/>
      <w:r w:rsidRPr="00E47FD2">
        <w:t xml:space="preserve"> конфликтах и прочих негативных событиях у конкурентов</w:t>
      </w:r>
    </w:p>
    <w:p w14:paraId="64C9F84E" w14:textId="0C2324C5" w:rsidR="00EC07D5" w:rsidRPr="00E47FD2" w:rsidRDefault="00EC07D5" w:rsidP="0053437F">
      <w:pPr>
        <w:pStyle w:val="Bullets"/>
      </w:pPr>
      <w:r w:rsidRPr="00E47FD2">
        <w:t>Конкурентов подбираем либо больших по размеру, либо сопоставимых. Мелких конкурентов не смотрим</w:t>
      </w:r>
    </w:p>
    <w:p w14:paraId="360C285E" w14:textId="77777777" w:rsidR="00FE32C1" w:rsidRDefault="00FE32C1" w:rsidP="00FE32C1">
      <w:pPr>
        <w:spacing w:beforeLines="60" w:before="144" w:afterLines="60" w:after="144"/>
      </w:pPr>
      <w:r>
        <w:t>Вопросы для обсуждения</w:t>
      </w:r>
      <w:r w:rsidRPr="00FE32C1">
        <w:rPr>
          <w:lang w:val="en-US"/>
        </w:rPr>
        <w:t xml:space="preserve"> /</w:t>
      </w:r>
      <w:r>
        <w:t xml:space="preserve"> уточнения:</w:t>
      </w:r>
    </w:p>
    <w:p w14:paraId="1EA93270" w14:textId="5DE55631" w:rsidR="00FE32C1" w:rsidRDefault="00FE32C1" w:rsidP="0053437F">
      <w:pPr>
        <w:pStyle w:val="Bullets"/>
      </w:pPr>
      <w:r>
        <w:t>Наблюдали ли вы сокращение активности ключевых конкурентов (уход с рынка, снижение рекламного бюджета)?</w:t>
      </w:r>
    </w:p>
    <w:p w14:paraId="21777979" w14:textId="677FAAE9" w:rsidR="00FE32C1" w:rsidRDefault="00FE32C1" w:rsidP="0053437F">
      <w:pPr>
        <w:pStyle w:val="Bullets"/>
      </w:pPr>
      <w:r>
        <w:t>Какие сегменты освободились (география, ценовой коридор, продукт)? Занял ли их кто-то из конкурентов?</w:t>
      </w:r>
    </w:p>
    <w:p w14:paraId="55EAA849" w14:textId="7F7BDD16" w:rsidR="00FE32C1" w:rsidRDefault="00FE32C1" w:rsidP="0053437F">
      <w:pPr>
        <w:pStyle w:val="Bullets"/>
      </w:pPr>
      <w:r>
        <w:lastRenderedPageBreak/>
        <w:t>Есть ли риск возобновления активности конкурентов и как это повлияет на ваши темпы роста?</w:t>
      </w:r>
    </w:p>
    <w:p w14:paraId="514EBAD6" w14:textId="77777777" w:rsidR="008D7611" w:rsidRPr="00E47FD2" w:rsidRDefault="008D7611" w:rsidP="0041335A">
      <w:pPr>
        <w:keepNext/>
        <w:spacing w:beforeLines="60" w:before="144" w:afterLines="60" w:after="144"/>
      </w:pPr>
      <w:r w:rsidRPr="00E47FD2">
        <w:t>Возможные действия:</w:t>
      </w:r>
    </w:p>
    <w:p w14:paraId="546274AA" w14:textId="4296C7DA" w:rsidR="008D7611" w:rsidRPr="00E47FD2" w:rsidRDefault="008D7611" w:rsidP="0053437F">
      <w:pPr>
        <w:pStyle w:val="Bullets"/>
      </w:pPr>
      <w:r w:rsidRPr="00E47FD2">
        <w:t>Продолжить укреплять долю — масштабировать успешные каналы</w:t>
      </w:r>
    </w:p>
    <w:p w14:paraId="60227E30" w14:textId="3E8AA0B5" w:rsidR="008D7611" w:rsidRPr="00E47FD2" w:rsidRDefault="008D7611" w:rsidP="0053437F">
      <w:pPr>
        <w:pStyle w:val="Bullets"/>
      </w:pPr>
      <w:r w:rsidRPr="00E47FD2">
        <w:t>Инвестировать в продукт / бренд, пока рынок слаб</w:t>
      </w:r>
    </w:p>
    <w:p w14:paraId="264FEEE0" w14:textId="1AB9C34E" w:rsidR="008D7611" w:rsidRPr="00E47FD2" w:rsidRDefault="008D7611" w:rsidP="0053437F">
      <w:pPr>
        <w:pStyle w:val="Bullets"/>
      </w:pPr>
      <w:r w:rsidRPr="00E47FD2">
        <w:t>Изучить возможности консолидации рынка</w:t>
      </w:r>
    </w:p>
    <w:p w14:paraId="059FAB70" w14:textId="7C819D04" w:rsidR="008D7611" w:rsidRPr="00E47FD2" w:rsidRDefault="00CA39A4" w:rsidP="008E7027">
      <w:pPr>
        <w:pStyle w:val="1"/>
      </w:pPr>
      <w:r w:rsidRPr="00E47FD2">
        <w:t>РЫНОК РАСТЕТ, ВЫРУЧКА КОМПАНИИ ПАДАЕТ</w:t>
      </w:r>
    </w:p>
    <w:p w14:paraId="59808A14" w14:textId="0AF82782" w:rsidR="008D7611" w:rsidRPr="00E47FD2" w:rsidRDefault="00CA39A4" w:rsidP="003B46A7">
      <w:pPr>
        <w:spacing w:beforeLines="60" w:before="144" w:afterLines="60" w:after="144"/>
      </w:pPr>
      <w:r w:rsidRPr="00CA39A4">
        <w:rPr>
          <w:b/>
          <w:bCs/>
        </w:rPr>
        <w:t>ОПИСАНИЕ</w:t>
      </w:r>
      <w:r w:rsidR="008D7611" w:rsidRPr="00E47FD2">
        <w:t>: потеря конкурентоспособности или неудачное позиционирование.</w:t>
      </w:r>
    </w:p>
    <w:p w14:paraId="333E096B" w14:textId="259653DA" w:rsidR="008D7611" w:rsidRPr="00E47FD2" w:rsidRDefault="00CA39A4" w:rsidP="003B46A7">
      <w:pPr>
        <w:spacing w:beforeLines="60" w:before="144" w:afterLines="60" w:after="144"/>
      </w:pPr>
      <w:r w:rsidRPr="00CA39A4">
        <w:rPr>
          <w:b/>
          <w:bCs/>
        </w:rPr>
        <w:t>ГИПОТЕЗЫ</w:t>
      </w:r>
      <w:r w:rsidR="008D7611" w:rsidRPr="00E47FD2">
        <w:t>:</w:t>
      </w:r>
    </w:p>
    <w:p w14:paraId="6DFC13C7" w14:textId="0B71A5EC" w:rsidR="008D7611" w:rsidRPr="00C275DB" w:rsidRDefault="00CA39A4" w:rsidP="00CA39A4">
      <w:pPr>
        <w:pStyle w:val="-0"/>
      </w:pPr>
      <w:bookmarkStart w:id="3" w:name="_Hlk208394046"/>
      <w:r w:rsidRPr="00C275DB">
        <w:t>УТРАТА КОНКУРЕНТНЫХ ПРЕИМУЩЕСТВ (ЦЕНА, КАЧЕСТВО, СЕРВИС)</w:t>
      </w:r>
    </w:p>
    <w:bookmarkEnd w:id="3"/>
    <w:p w14:paraId="789D2BAA" w14:textId="77777777" w:rsidR="00E243ED" w:rsidRPr="00E47FD2" w:rsidRDefault="00E243ED" w:rsidP="00E243ED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40A11B0F" w14:textId="77777777" w:rsidR="00E243ED" w:rsidRPr="00E47FD2" w:rsidRDefault="00E243ED" w:rsidP="00CA39A4">
      <w:pPr>
        <w:pStyle w:val="Bullets"/>
      </w:pPr>
      <w:r w:rsidRPr="00E47FD2">
        <w:t>Финансовые отчеты компании и конкурентов</w:t>
      </w:r>
    </w:p>
    <w:p w14:paraId="7F97E37D" w14:textId="77777777" w:rsidR="00E243ED" w:rsidRPr="00E47FD2" w:rsidRDefault="00E243ED" w:rsidP="00CA39A4">
      <w:pPr>
        <w:pStyle w:val="Bullets"/>
      </w:pPr>
      <w:r w:rsidRPr="00E47FD2">
        <w:t>Отраслевые обзоры независимых агентств</w:t>
      </w:r>
    </w:p>
    <w:p w14:paraId="00FF38D6" w14:textId="77777777" w:rsidR="00E243ED" w:rsidRPr="00E47FD2" w:rsidRDefault="00E243ED" w:rsidP="00CA39A4">
      <w:pPr>
        <w:pStyle w:val="Bullets"/>
      </w:pPr>
      <w:r w:rsidRPr="00E47FD2">
        <w:t>Интервью экспертов и топ-менеджмента компании</w:t>
      </w:r>
    </w:p>
    <w:p w14:paraId="5A34181F" w14:textId="715F2909" w:rsidR="00E243ED" w:rsidRPr="00E47FD2" w:rsidRDefault="00E243ED" w:rsidP="00CA39A4">
      <w:pPr>
        <w:pStyle w:val="Bullets"/>
      </w:pPr>
      <w:r w:rsidRPr="00E47FD2">
        <w:t>Порталы-</w:t>
      </w:r>
      <w:proofErr w:type="spellStart"/>
      <w:r w:rsidRPr="00E47FD2">
        <w:t>отзовики</w:t>
      </w:r>
      <w:proofErr w:type="spellEnd"/>
    </w:p>
    <w:p w14:paraId="1B8E47D0" w14:textId="289D19B1" w:rsidR="00E243ED" w:rsidRPr="00E47FD2" w:rsidRDefault="00AF7C61" w:rsidP="00E243ED">
      <w:pPr>
        <w:spacing w:beforeLines="60" w:before="144" w:afterLines="60" w:after="144"/>
      </w:pPr>
      <w:r w:rsidRPr="00E47FD2">
        <w:t>Признаки</w:t>
      </w:r>
      <w:r w:rsidR="00E243ED" w:rsidRPr="00E47FD2">
        <w:t xml:space="preserve"> подтверждения гипотезы:</w:t>
      </w:r>
    </w:p>
    <w:p w14:paraId="3C65C0BE" w14:textId="77777777" w:rsidR="00E243ED" w:rsidRPr="00E47FD2" w:rsidRDefault="00E243ED" w:rsidP="00CA39A4">
      <w:pPr>
        <w:pStyle w:val="Bullets"/>
      </w:pPr>
      <w:r w:rsidRPr="00E47FD2">
        <w:t>Рост цен на продукцию компании темпом ниже инфляции или снижение</w:t>
      </w:r>
    </w:p>
    <w:p w14:paraId="015E3DD3" w14:textId="3E0896F7" w:rsidR="00E243ED" w:rsidRPr="00E47FD2" w:rsidRDefault="00E243ED" w:rsidP="00CA39A4">
      <w:pPr>
        <w:pStyle w:val="Bullets"/>
      </w:pPr>
      <w:r w:rsidRPr="00E47FD2">
        <w:t>Резкий рост числа негативных отзывов на порталах-</w:t>
      </w:r>
      <w:proofErr w:type="spellStart"/>
      <w:r w:rsidRPr="00E47FD2">
        <w:t>отзовиках</w:t>
      </w:r>
      <w:proofErr w:type="spellEnd"/>
    </w:p>
    <w:p w14:paraId="5D75CDDC" w14:textId="4E03B19F" w:rsidR="00E243ED" w:rsidRPr="00E47FD2" w:rsidRDefault="00E243ED" w:rsidP="00CA39A4">
      <w:pPr>
        <w:pStyle w:val="Bullets"/>
      </w:pPr>
      <w:r w:rsidRPr="00E47FD2">
        <w:t xml:space="preserve">Новости о претензиях со стороны контролирующих органов </w:t>
      </w:r>
    </w:p>
    <w:p w14:paraId="184E7EF6" w14:textId="77777777" w:rsidR="008117EE" w:rsidRPr="00E47FD2" w:rsidRDefault="008117EE" w:rsidP="008117EE">
      <w:pPr>
        <w:spacing w:beforeLines="60" w:before="144" w:afterLines="60" w:after="144"/>
      </w:pPr>
      <w:r w:rsidRPr="00E47FD2">
        <w:t>Алгоритм подтверждения гипотезы:</w:t>
      </w:r>
    </w:p>
    <w:p w14:paraId="224C9D45" w14:textId="77777777" w:rsidR="008117EE" w:rsidRPr="00E47FD2" w:rsidRDefault="008117EE" w:rsidP="00CA39A4">
      <w:pPr>
        <w:pStyle w:val="Bullets"/>
      </w:pPr>
      <w:r w:rsidRPr="00E47FD2">
        <w:t>Вначале сравниваем выручку с инфляцией (из Росстата)</w:t>
      </w:r>
    </w:p>
    <w:p w14:paraId="01FE41E4" w14:textId="322541DC" w:rsidR="00E243ED" w:rsidRDefault="008117EE" w:rsidP="00CA39A4">
      <w:pPr>
        <w:pStyle w:val="Bullets"/>
      </w:pPr>
      <w:r w:rsidRPr="00E47FD2">
        <w:t xml:space="preserve">Далее – </w:t>
      </w:r>
      <w:proofErr w:type="spellStart"/>
      <w:r w:rsidRPr="00E47FD2">
        <w:t>парсим</w:t>
      </w:r>
      <w:proofErr w:type="spellEnd"/>
      <w:r w:rsidRPr="00E47FD2">
        <w:t xml:space="preserve"> новостную информацию о компании и ее крупнейших конкурентах в регионах ее деловых интересов </w:t>
      </w:r>
    </w:p>
    <w:p w14:paraId="08B3726E" w14:textId="77777777" w:rsidR="00A250AB" w:rsidRDefault="00A250AB" w:rsidP="00A250AB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50A699A4" w14:textId="22610C9C" w:rsidR="009B0F23" w:rsidRDefault="009B0F23" w:rsidP="00CA39A4">
      <w:pPr>
        <w:pStyle w:val="Bullets"/>
      </w:pPr>
      <w:r w:rsidRPr="009B0F23">
        <w:t>Есть ли дефицит мощностей, задержка сроков поставки?</w:t>
      </w:r>
    </w:p>
    <w:p w14:paraId="26E530DA" w14:textId="71B53B08" w:rsidR="00A250AB" w:rsidRDefault="00A250AB" w:rsidP="00CA39A4">
      <w:pPr>
        <w:pStyle w:val="Bullets"/>
      </w:pPr>
      <w:r>
        <w:t>Как изменилась ваша доля рынка по ключевым сегментам/каналам за 6–12 мес.?</w:t>
      </w:r>
    </w:p>
    <w:p w14:paraId="47E98C46" w14:textId="16FFA7CD" w:rsidR="00A250AB" w:rsidRDefault="00A250AB" w:rsidP="00CA39A4">
      <w:pPr>
        <w:pStyle w:val="Bullets"/>
      </w:pPr>
      <w:r>
        <w:t xml:space="preserve">Как распределяется отток: потеря клиентов </w:t>
      </w:r>
      <w:proofErr w:type="spellStart"/>
      <w:r>
        <w:t>vs</w:t>
      </w:r>
      <w:proofErr w:type="spellEnd"/>
      <w:r>
        <w:t xml:space="preserve"> снижение среднего чека?</w:t>
      </w:r>
    </w:p>
    <w:p w14:paraId="557991AF" w14:textId="1CBC0DA1" w:rsidR="00A250AB" w:rsidRDefault="00A250AB" w:rsidP="00CA39A4">
      <w:pPr>
        <w:pStyle w:val="Bullets"/>
      </w:pPr>
      <w:r>
        <w:t>Как изменилась относительная цена и качество у конкурентов - какие их решения оказали наибольшее влияние?</w:t>
      </w:r>
    </w:p>
    <w:p w14:paraId="7A8FA530" w14:textId="4402AAAF" w:rsidR="008D7611" w:rsidRPr="00C275DB" w:rsidRDefault="00CA39A4" w:rsidP="00CA39A4">
      <w:pPr>
        <w:pStyle w:val="-0"/>
      </w:pPr>
      <w:bookmarkStart w:id="4" w:name="_Hlk208394052"/>
      <w:r w:rsidRPr="00C275DB">
        <w:t>ОШИБКИ В ПОЗИЦИОНИРОВАНИИ ИЛИ МАРКЕТИНГОВОЙ СТРАТЕГИИ</w:t>
      </w:r>
    </w:p>
    <w:bookmarkEnd w:id="4"/>
    <w:p w14:paraId="08907336" w14:textId="77777777" w:rsidR="00E243ED" w:rsidRPr="00E47FD2" w:rsidRDefault="00E243ED" w:rsidP="00E243ED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20FC2585" w14:textId="2BE33F6E" w:rsidR="00E243ED" w:rsidRPr="00E47FD2" w:rsidRDefault="00A6652D" w:rsidP="00CA39A4">
      <w:pPr>
        <w:pStyle w:val="Bullets"/>
      </w:pPr>
      <w:r w:rsidRPr="00E47FD2">
        <w:t>Новостные порталы</w:t>
      </w:r>
    </w:p>
    <w:p w14:paraId="48053906" w14:textId="06CB1539" w:rsidR="00A6652D" w:rsidRPr="00E47FD2" w:rsidRDefault="00A6652D" w:rsidP="00CA39A4">
      <w:pPr>
        <w:pStyle w:val="Bullets"/>
      </w:pPr>
      <w:r w:rsidRPr="00E47FD2">
        <w:t>Отчеты отраслевых агентств</w:t>
      </w:r>
    </w:p>
    <w:p w14:paraId="043818A4" w14:textId="69D7EEA3" w:rsidR="00E243ED" w:rsidRPr="00E47FD2" w:rsidRDefault="00AF7C61" w:rsidP="00E243ED">
      <w:pPr>
        <w:spacing w:beforeLines="60" w:before="144" w:afterLines="60" w:after="144"/>
      </w:pPr>
      <w:r w:rsidRPr="00E47FD2">
        <w:t>Признаки</w:t>
      </w:r>
      <w:r w:rsidR="00E243ED" w:rsidRPr="00E47FD2">
        <w:t xml:space="preserve"> подтверждения гипотезы:</w:t>
      </w:r>
    </w:p>
    <w:p w14:paraId="21A470BC" w14:textId="77777777" w:rsidR="00E243ED" w:rsidRPr="00E47FD2" w:rsidRDefault="00E243ED" w:rsidP="00CA39A4">
      <w:pPr>
        <w:pStyle w:val="Bullets"/>
      </w:pPr>
      <w:r w:rsidRPr="00E47FD2">
        <w:t>Новости о новых назначениях лидеров функций маркетинга, продаж</w:t>
      </w:r>
    </w:p>
    <w:p w14:paraId="3C85A175" w14:textId="5D7152F4" w:rsidR="00E243ED" w:rsidRPr="00E47FD2" w:rsidRDefault="00E243ED" w:rsidP="00CA39A4">
      <w:pPr>
        <w:pStyle w:val="Bullets"/>
      </w:pPr>
      <w:r w:rsidRPr="00E47FD2">
        <w:t>Новости об уходе дистрибьюторов</w:t>
      </w:r>
    </w:p>
    <w:p w14:paraId="5F883035" w14:textId="706AF6F5" w:rsidR="00A6652D" w:rsidRPr="00E47FD2" w:rsidRDefault="00A6652D" w:rsidP="00CA39A4">
      <w:pPr>
        <w:pStyle w:val="Bullets"/>
      </w:pPr>
      <w:r w:rsidRPr="00E47FD2">
        <w:lastRenderedPageBreak/>
        <w:t>Информация о ребрендинге</w:t>
      </w:r>
    </w:p>
    <w:p w14:paraId="52910672" w14:textId="0ABE0357" w:rsidR="00A6652D" w:rsidRPr="00E47FD2" w:rsidRDefault="00A6652D" w:rsidP="00CA39A4">
      <w:pPr>
        <w:pStyle w:val="Bullets"/>
      </w:pPr>
      <w:r w:rsidRPr="00E47FD2">
        <w:t xml:space="preserve">Нетипично большое относительно исторических данных число акций </w:t>
      </w:r>
    </w:p>
    <w:p w14:paraId="4E40C44D" w14:textId="6564E60F" w:rsidR="00E243ED" w:rsidRPr="00C275DB" w:rsidRDefault="00A6652D" w:rsidP="00CA39A4">
      <w:pPr>
        <w:pStyle w:val="Bullets"/>
      </w:pPr>
      <w:r w:rsidRPr="00E47FD2">
        <w:t>Объявление о планах ребрендинга</w:t>
      </w:r>
    </w:p>
    <w:p w14:paraId="50512FCF" w14:textId="77777777" w:rsidR="00B97252" w:rsidRPr="00E47FD2" w:rsidRDefault="00B97252" w:rsidP="00B97252">
      <w:pPr>
        <w:spacing w:beforeLines="60" w:before="144" w:afterLines="60" w:after="144"/>
      </w:pPr>
      <w:r w:rsidRPr="00E47FD2">
        <w:t>Алгоритм подтверждения гипотезы:</w:t>
      </w:r>
    </w:p>
    <w:p w14:paraId="7B4A8385" w14:textId="77777777" w:rsidR="00B97252" w:rsidRPr="00E47FD2" w:rsidRDefault="00B97252" w:rsidP="00CA39A4">
      <w:pPr>
        <w:pStyle w:val="Bullets"/>
      </w:pPr>
      <w:r w:rsidRPr="00E47FD2">
        <w:t>Как правило, данную информацию можно получить только косвенным образом, или уже в рамках личной встречи с компанией</w:t>
      </w:r>
    </w:p>
    <w:p w14:paraId="1B574E68" w14:textId="1FB250C6" w:rsidR="00E243ED" w:rsidRDefault="00B97252" w:rsidP="00CA39A4">
      <w:pPr>
        <w:pStyle w:val="Bullets"/>
      </w:pPr>
      <w:r w:rsidRPr="00E47FD2">
        <w:t xml:space="preserve">Соответственно, здесь помогает только </w:t>
      </w:r>
      <w:proofErr w:type="spellStart"/>
      <w:r w:rsidRPr="00E47FD2">
        <w:t>парсинг</w:t>
      </w:r>
      <w:proofErr w:type="spellEnd"/>
      <w:r w:rsidRPr="00E47FD2">
        <w:t xml:space="preserve"> новостей на указанные выше темы. </w:t>
      </w:r>
    </w:p>
    <w:p w14:paraId="4EF6CAC8" w14:textId="77777777" w:rsidR="00A250AB" w:rsidRDefault="00A250AB" w:rsidP="00A250AB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28C03DD8" w14:textId="4626B5F1" w:rsidR="00A250AB" w:rsidRDefault="00A250AB" w:rsidP="00CA39A4">
      <w:pPr>
        <w:pStyle w:val="Bullets"/>
      </w:pPr>
      <w:r>
        <w:t>Какие растущие сегменты/регионы вы не покрываете (продукт, ценовой коридор, география, канал)?</w:t>
      </w:r>
    </w:p>
    <w:p w14:paraId="1EB2522D" w14:textId="49B56126" w:rsidR="00A250AB" w:rsidRDefault="00A250AB" w:rsidP="00CA39A4">
      <w:pPr>
        <w:pStyle w:val="Bullets"/>
      </w:pPr>
      <w:r>
        <w:t xml:space="preserve">Насколько текущая коммуникация/бренд резонирует с целевой аудиторией - есть ли признаки несоответствия сообщений и потребностей? </w:t>
      </w:r>
    </w:p>
    <w:p w14:paraId="400D5B1B" w14:textId="48DB7BC2" w:rsidR="00A250AB" w:rsidRDefault="00A250AB" w:rsidP="00CA39A4">
      <w:pPr>
        <w:pStyle w:val="Bullets"/>
      </w:pPr>
      <w:r>
        <w:t>Планируете ли пересмотреть ассортимент продукции, ценовую политику и каналы распространения? Если да, то как конкретно?</w:t>
      </w:r>
    </w:p>
    <w:p w14:paraId="73C111DA" w14:textId="4DD840A6" w:rsidR="008D7611" w:rsidRPr="00C275DB" w:rsidRDefault="00CA39A4" w:rsidP="00CA39A4">
      <w:pPr>
        <w:pStyle w:val="-0"/>
        <w:rPr>
          <w:bCs/>
        </w:rPr>
      </w:pPr>
      <w:bookmarkStart w:id="5" w:name="_Hlk208394058"/>
      <w:r w:rsidRPr="00C275DB">
        <w:t>ОТСТАВАНИЕ ОТ ТРЕНДОВ В ПРОДУКТЕ ИЛИ КАНАЛАХ</w:t>
      </w:r>
    </w:p>
    <w:bookmarkEnd w:id="5"/>
    <w:p w14:paraId="3F64C428" w14:textId="77777777" w:rsidR="00E55063" w:rsidRPr="00E47FD2" w:rsidRDefault="00E55063" w:rsidP="00E55063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55C9205F" w14:textId="05623557" w:rsidR="00C804A7" w:rsidRPr="00E47FD2" w:rsidRDefault="00C804A7" w:rsidP="00CA39A4">
      <w:pPr>
        <w:pStyle w:val="Bullets"/>
      </w:pPr>
      <w:r w:rsidRPr="00E47FD2">
        <w:t>Финансовые отчеты компании</w:t>
      </w:r>
    </w:p>
    <w:p w14:paraId="1F87C172" w14:textId="6D75A85E" w:rsidR="00C804A7" w:rsidRPr="00E47FD2" w:rsidRDefault="00C804A7" w:rsidP="00CA39A4">
      <w:pPr>
        <w:pStyle w:val="Bullets"/>
      </w:pPr>
      <w:r w:rsidRPr="00E47FD2">
        <w:t>Новостные порталы</w:t>
      </w:r>
    </w:p>
    <w:p w14:paraId="458251F4" w14:textId="4A81C1CD" w:rsidR="00C804A7" w:rsidRPr="00E47FD2" w:rsidRDefault="00C804A7" w:rsidP="00CA39A4">
      <w:pPr>
        <w:pStyle w:val="Bullets"/>
      </w:pPr>
      <w:r w:rsidRPr="00E47FD2">
        <w:t>Сайты-</w:t>
      </w:r>
      <w:proofErr w:type="spellStart"/>
      <w:r w:rsidRPr="00E47FD2">
        <w:t>отзовики</w:t>
      </w:r>
      <w:proofErr w:type="spellEnd"/>
    </w:p>
    <w:p w14:paraId="4837FC9E" w14:textId="67E6C68A" w:rsidR="0060326B" w:rsidRDefault="00C804A7" w:rsidP="00CA39A4">
      <w:pPr>
        <w:pStyle w:val="Bullets"/>
      </w:pPr>
      <w:r w:rsidRPr="00E47FD2">
        <w:t>Отчеты отраслевых агентств</w:t>
      </w:r>
    </w:p>
    <w:p w14:paraId="71512B5A" w14:textId="197F6AFC" w:rsidR="00E55063" w:rsidRPr="00E47FD2" w:rsidRDefault="00AF7C61" w:rsidP="00E55063">
      <w:pPr>
        <w:spacing w:beforeLines="60" w:before="144" w:afterLines="60" w:after="144"/>
      </w:pPr>
      <w:r w:rsidRPr="00E47FD2">
        <w:t>Признаки</w:t>
      </w:r>
      <w:r w:rsidR="00E55063" w:rsidRPr="00E47FD2">
        <w:t xml:space="preserve"> подтверждения гипотезы:</w:t>
      </w:r>
    </w:p>
    <w:p w14:paraId="391D56A4" w14:textId="5B22D161" w:rsidR="00C804A7" w:rsidRPr="00E47FD2" w:rsidRDefault="00C804A7" w:rsidP="00CA39A4">
      <w:pPr>
        <w:pStyle w:val="Bullets"/>
      </w:pPr>
      <w:r w:rsidRPr="00E47FD2">
        <w:t>Увеличение расходов на маркетинг / продажи в финансовом отчете темпом, существенно опережающим инфляцию</w:t>
      </w:r>
    </w:p>
    <w:p w14:paraId="10A39F6A" w14:textId="3AFE8EA8" w:rsidR="00C804A7" w:rsidRPr="00E47FD2" w:rsidRDefault="00C804A7" w:rsidP="00CA39A4">
      <w:pPr>
        <w:pStyle w:val="Bullets"/>
      </w:pPr>
      <w:r w:rsidRPr="00E47FD2">
        <w:t>Аналогично: существенное отставание темпов роста таких расходов от инфляции в течение 2-3 лет назад</w:t>
      </w:r>
    </w:p>
    <w:p w14:paraId="0F4176C1" w14:textId="64570D51" w:rsidR="00C804A7" w:rsidRPr="00E47FD2" w:rsidRDefault="00C804A7" w:rsidP="00CA39A4">
      <w:pPr>
        <w:pStyle w:val="Bullets"/>
      </w:pPr>
      <w:r w:rsidRPr="00E47FD2">
        <w:t>Отсутствие собственного онлайн-магазина и низкая доля продаж в онлайне</w:t>
      </w:r>
    </w:p>
    <w:p w14:paraId="7AA6C34D" w14:textId="35F4CFD4" w:rsidR="00C804A7" w:rsidRPr="00E47FD2" w:rsidRDefault="00C804A7" w:rsidP="00CA39A4">
      <w:pPr>
        <w:pStyle w:val="Bullets"/>
      </w:pPr>
      <w:r w:rsidRPr="00E47FD2">
        <w:t>Новости о запуске новых маркетинговых программ или каналов</w:t>
      </w:r>
    </w:p>
    <w:p w14:paraId="34F4D18A" w14:textId="7028E04E" w:rsidR="00C804A7" w:rsidRPr="00E47FD2" w:rsidRDefault="00C804A7" w:rsidP="00CA39A4">
      <w:pPr>
        <w:pStyle w:val="Bullets"/>
      </w:pPr>
      <w:r w:rsidRPr="00E47FD2">
        <w:t>Интервью с отраслевыми экспертами + иногда в отраслевых отчетах прямо пишут обзоры по компаниям</w:t>
      </w:r>
    </w:p>
    <w:p w14:paraId="555AEA44" w14:textId="77777777" w:rsidR="004D12DA" w:rsidRPr="00E47FD2" w:rsidRDefault="004D12DA" w:rsidP="004D12DA">
      <w:pPr>
        <w:spacing w:beforeLines="60" w:before="144" w:afterLines="60" w:after="144"/>
      </w:pPr>
      <w:r w:rsidRPr="00E47FD2">
        <w:t>Алгоритм подтверждения гипотезы:</w:t>
      </w:r>
    </w:p>
    <w:p w14:paraId="1CAAA82A" w14:textId="77777777" w:rsidR="00FB2185" w:rsidRPr="00E47FD2" w:rsidRDefault="00FB2185" w:rsidP="00CA39A4">
      <w:pPr>
        <w:pStyle w:val="Bullets"/>
      </w:pPr>
      <w:r w:rsidRPr="00E47FD2">
        <w:t>Смотрим отчеты по МСФО и сравниваем с макроэкономической статистикой (ИПЦ)</w:t>
      </w:r>
    </w:p>
    <w:p w14:paraId="1A0BA389" w14:textId="77777777" w:rsidR="00FB2185" w:rsidRPr="00E47FD2" w:rsidRDefault="00FB2185" w:rsidP="00CA39A4">
      <w:pPr>
        <w:pStyle w:val="Bullets"/>
      </w:pPr>
      <w:r w:rsidRPr="00E47FD2">
        <w:t>Проверяем сайт компании</w:t>
      </w:r>
    </w:p>
    <w:p w14:paraId="21C39A77" w14:textId="4B35126E" w:rsidR="00C275DB" w:rsidRDefault="00FB2185" w:rsidP="00CA39A4">
      <w:pPr>
        <w:pStyle w:val="Bullets"/>
      </w:pPr>
      <w:proofErr w:type="spellStart"/>
      <w:r w:rsidRPr="00E47FD2">
        <w:t>Парсим</w:t>
      </w:r>
      <w:proofErr w:type="spellEnd"/>
      <w:r w:rsidRPr="00E47FD2">
        <w:t xml:space="preserve"> новости и интервью </w:t>
      </w:r>
    </w:p>
    <w:p w14:paraId="6041DD97" w14:textId="51C786D4" w:rsidR="009B0F23" w:rsidRDefault="0060326B" w:rsidP="009B0F23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4B0981BF" w14:textId="05C13604" w:rsidR="0060326B" w:rsidRDefault="0060326B" w:rsidP="00CA39A4">
      <w:pPr>
        <w:pStyle w:val="Bullets"/>
      </w:pPr>
      <w:r>
        <w:t>Какие новые тренды/каналы появились у конкурентов, и вы их не используете?</w:t>
      </w:r>
    </w:p>
    <w:p w14:paraId="734E5B55" w14:textId="22FF92A2" w:rsidR="0060326B" w:rsidRPr="00C275DB" w:rsidRDefault="0060326B" w:rsidP="00CA39A4">
      <w:pPr>
        <w:pStyle w:val="Bullets"/>
      </w:pPr>
      <w:r>
        <w:t>Как быстро вы адаптируете продуктовую линейку под меняющиеся потребности клиентов? Приведи</w:t>
      </w:r>
      <w:r w:rsidR="00741716">
        <w:t>те</w:t>
      </w:r>
      <w:r>
        <w:t xml:space="preserve"> несколько примеров из последней практики</w:t>
      </w:r>
    </w:p>
    <w:p w14:paraId="50D6DC4B" w14:textId="4E10E74B" w:rsidR="008D7611" w:rsidRPr="00E47FD2" w:rsidRDefault="008D7611" w:rsidP="003B30C0">
      <w:pPr>
        <w:keepNext/>
        <w:spacing w:beforeLines="60" w:before="144" w:afterLines="60" w:after="144"/>
      </w:pPr>
      <w:r w:rsidRPr="00E47FD2">
        <w:lastRenderedPageBreak/>
        <w:t>Возможные действия:</w:t>
      </w:r>
    </w:p>
    <w:p w14:paraId="5DCE0C13" w14:textId="466F4A6E" w:rsidR="008D7611" w:rsidRPr="00E47FD2" w:rsidRDefault="008D7611" w:rsidP="00CA39A4">
      <w:pPr>
        <w:pStyle w:val="Bullets"/>
      </w:pPr>
      <w:r w:rsidRPr="00E47FD2">
        <w:t>Провести экспресс-аудит продаж и маркетинга</w:t>
      </w:r>
    </w:p>
    <w:p w14:paraId="44B22525" w14:textId="3BA66B3D" w:rsidR="008D7611" w:rsidRPr="00E47FD2" w:rsidRDefault="008D7611" w:rsidP="00CA39A4">
      <w:pPr>
        <w:pStyle w:val="Bullets"/>
      </w:pPr>
      <w:r w:rsidRPr="00E47FD2">
        <w:t>Перезапустить продукт или запустить пилоты в новых нишах</w:t>
      </w:r>
    </w:p>
    <w:p w14:paraId="0147DA08" w14:textId="37B03DC6" w:rsidR="008D7611" w:rsidRPr="00E47FD2" w:rsidRDefault="008D7611" w:rsidP="00CA39A4">
      <w:pPr>
        <w:pStyle w:val="Bullets"/>
      </w:pPr>
      <w:r w:rsidRPr="00E47FD2">
        <w:t>Пересмотреть продуктовое и ценовое предложение и каналы дистрибуции</w:t>
      </w:r>
    </w:p>
    <w:p w14:paraId="31E7A1F1" w14:textId="60302A01" w:rsidR="008D7611" w:rsidRPr="00E47FD2" w:rsidRDefault="001C1A94" w:rsidP="001C1A94">
      <w:pPr>
        <w:pStyle w:val="1"/>
      </w:pPr>
      <w:r w:rsidRPr="00E47FD2">
        <w:t>ВЫРУЧКА РАСТЕТ ИЛИ СТАБИЛЬНА, А ПРИБЫЛЬ СНИЖАЕТСЯ</w:t>
      </w:r>
    </w:p>
    <w:p w14:paraId="1E3C609C" w14:textId="4BA1057E" w:rsidR="008D7611" w:rsidRPr="00E47FD2" w:rsidRDefault="001C1A94" w:rsidP="003B46A7">
      <w:pPr>
        <w:spacing w:beforeLines="60" w:before="144" w:afterLines="60" w:after="144"/>
      </w:pPr>
      <w:r w:rsidRPr="001C1A94">
        <w:rPr>
          <w:b/>
          <w:bCs/>
        </w:rPr>
        <w:t>ОПИСАНИЕ</w:t>
      </w:r>
      <w:r w:rsidR="008D7611" w:rsidRPr="00E47FD2">
        <w:t>: рост внутренних затрат, снижение операционной эффективности.</w:t>
      </w:r>
    </w:p>
    <w:p w14:paraId="0D531425" w14:textId="44694913" w:rsidR="008D7611" w:rsidRPr="00E47FD2" w:rsidRDefault="001C1A94" w:rsidP="003B46A7">
      <w:pPr>
        <w:spacing w:beforeLines="60" w:before="144" w:afterLines="60" w:after="144"/>
      </w:pPr>
      <w:r w:rsidRPr="001C1A94">
        <w:rPr>
          <w:b/>
          <w:bCs/>
        </w:rPr>
        <w:t>ГИПОТЕЗЫ</w:t>
      </w:r>
      <w:r w:rsidR="008D7611" w:rsidRPr="00E47FD2">
        <w:t>:</w:t>
      </w:r>
    </w:p>
    <w:p w14:paraId="47389041" w14:textId="6C96EA4A" w:rsidR="008D7611" w:rsidRPr="003D7A5B" w:rsidRDefault="00CA39A4" w:rsidP="00CA39A4">
      <w:pPr>
        <w:pStyle w:val="-0"/>
      </w:pPr>
      <w:bookmarkStart w:id="6" w:name="_Hlk208394084"/>
      <w:r w:rsidRPr="003D7A5B">
        <w:t>УДОРОЖАНИЕ СЫРЬЯ, ЛОГИСТИКИ, ФОТ</w:t>
      </w:r>
      <w:bookmarkEnd w:id="6"/>
    </w:p>
    <w:p w14:paraId="04052CDB" w14:textId="77777777" w:rsidR="003D66E5" w:rsidRPr="00E47FD2" w:rsidRDefault="003D66E5" w:rsidP="003D66E5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55968BC0" w14:textId="77777777" w:rsidR="003D66E5" w:rsidRPr="00E47FD2" w:rsidRDefault="003D66E5" w:rsidP="0034476C">
      <w:pPr>
        <w:pStyle w:val="Bullets"/>
      </w:pPr>
      <w:r w:rsidRPr="00E47FD2">
        <w:t>Финансовые отчеты компании</w:t>
      </w:r>
    </w:p>
    <w:p w14:paraId="3A7832B6" w14:textId="2375BD59" w:rsidR="00394793" w:rsidRPr="00E47FD2" w:rsidRDefault="00394793" w:rsidP="0034476C">
      <w:pPr>
        <w:pStyle w:val="Bullets"/>
      </w:pPr>
      <w:r w:rsidRPr="00E47FD2">
        <w:t>Отраслевые агентства</w:t>
      </w:r>
    </w:p>
    <w:p w14:paraId="76EDBC52" w14:textId="10A2FC58" w:rsidR="00394793" w:rsidRPr="00E47FD2" w:rsidRDefault="00394793" w:rsidP="0034476C">
      <w:pPr>
        <w:pStyle w:val="Bullets"/>
      </w:pPr>
      <w:r w:rsidRPr="00E47FD2">
        <w:t xml:space="preserve">Компании, поставщики услуг (логистика, </w:t>
      </w:r>
      <w:r w:rsidRPr="00E47FD2">
        <w:rPr>
          <w:lang w:val="en-US"/>
        </w:rPr>
        <w:t>HR</w:t>
      </w:r>
      <w:r w:rsidRPr="00E47FD2">
        <w:t>)</w:t>
      </w:r>
    </w:p>
    <w:p w14:paraId="3F9693D0" w14:textId="14DF4C8B" w:rsidR="003D66E5" w:rsidRPr="00E47FD2" w:rsidRDefault="00AF7C61" w:rsidP="003D66E5">
      <w:pPr>
        <w:spacing w:beforeLines="60" w:before="144" w:afterLines="60" w:after="144"/>
      </w:pPr>
      <w:r w:rsidRPr="00E47FD2">
        <w:t>Признаки</w:t>
      </w:r>
      <w:r w:rsidR="003D66E5" w:rsidRPr="00E47FD2">
        <w:t xml:space="preserve"> подтверждения гипотезы:</w:t>
      </w:r>
    </w:p>
    <w:p w14:paraId="395E227F" w14:textId="77777777" w:rsidR="00394793" w:rsidRPr="00E47FD2" w:rsidRDefault="00394793" w:rsidP="0034476C">
      <w:pPr>
        <w:pStyle w:val="Bullets"/>
      </w:pPr>
      <w:r w:rsidRPr="00E47FD2">
        <w:t>Снижение валовой маржи = рост расходов на сырье</w:t>
      </w:r>
    </w:p>
    <w:p w14:paraId="182BC19B" w14:textId="28DECEC8" w:rsidR="00394793" w:rsidRPr="00E47FD2" w:rsidRDefault="00394793" w:rsidP="0034476C">
      <w:pPr>
        <w:pStyle w:val="Bullets"/>
      </w:pPr>
      <w:r w:rsidRPr="00E47FD2">
        <w:t>Биржевые цены на сырьевые ресурсы или индексы цен отраслевых агентств</w:t>
      </w:r>
    </w:p>
    <w:p w14:paraId="06AF8CA0" w14:textId="312C4A8B" w:rsidR="00394793" w:rsidRPr="00E47FD2" w:rsidRDefault="00394793" w:rsidP="0034476C">
      <w:pPr>
        <w:pStyle w:val="Bullets"/>
      </w:pPr>
      <w:r w:rsidRPr="00E47FD2">
        <w:t>Рост заработных плат темпом, опережающим инфляцию (в регионе или в отрасли)</w:t>
      </w:r>
    </w:p>
    <w:p w14:paraId="45E07A68" w14:textId="4FE455E1" w:rsidR="003D66E5" w:rsidRPr="00E47FD2" w:rsidRDefault="00394793" w:rsidP="0034476C">
      <w:pPr>
        <w:pStyle w:val="Bullets"/>
      </w:pPr>
      <w:r w:rsidRPr="00E47FD2">
        <w:t xml:space="preserve">Рост ставок фрахта: либо с сайтов логистических компаний, либо на базе отраслевых индексов (по видам транспорта) </w:t>
      </w:r>
    </w:p>
    <w:p w14:paraId="4A33DD16" w14:textId="77777777" w:rsidR="004C723C" w:rsidRPr="00E47FD2" w:rsidRDefault="004C723C" w:rsidP="004C723C">
      <w:pPr>
        <w:spacing w:beforeLines="60" w:before="144" w:afterLines="60" w:after="144"/>
      </w:pPr>
      <w:r w:rsidRPr="00E47FD2">
        <w:t>Алгоритм подтверждения гипотезы:</w:t>
      </w:r>
    </w:p>
    <w:p w14:paraId="6619FCBB" w14:textId="77777777" w:rsidR="004C723C" w:rsidRPr="00E47FD2" w:rsidRDefault="004C723C" w:rsidP="0034476C">
      <w:pPr>
        <w:pStyle w:val="Bullets"/>
      </w:pPr>
      <w:r w:rsidRPr="00E47FD2">
        <w:t>Проверяем маржу в отчете по МСФО</w:t>
      </w:r>
    </w:p>
    <w:p w14:paraId="7A2506A0" w14:textId="1BD0394E" w:rsidR="004C723C" w:rsidRPr="00E47FD2" w:rsidRDefault="004C723C" w:rsidP="0034476C">
      <w:pPr>
        <w:pStyle w:val="Bullets"/>
      </w:pPr>
      <w:r w:rsidRPr="00E47FD2">
        <w:t xml:space="preserve">Далее </w:t>
      </w:r>
      <w:proofErr w:type="spellStart"/>
      <w:r w:rsidRPr="00E47FD2">
        <w:t>парсинг</w:t>
      </w:r>
      <w:proofErr w:type="spellEnd"/>
      <w:r w:rsidRPr="00E47FD2">
        <w:t xml:space="preserve"> по ресурсам, мониторящим биржевые цены или, в дополнение, запрос цен в аналитический хаб Сбера</w:t>
      </w:r>
    </w:p>
    <w:p w14:paraId="68EA642D" w14:textId="70B1DA8F" w:rsidR="004C723C" w:rsidRPr="00E47FD2" w:rsidRDefault="004C723C" w:rsidP="0034476C">
      <w:pPr>
        <w:pStyle w:val="Bullets"/>
      </w:pPr>
      <w:r w:rsidRPr="00E47FD2">
        <w:t>Зарплаты проверяются через Росстат</w:t>
      </w:r>
    </w:p>
    <w:p w14:paraId="64218A49" w14:textId="57749FD4" w:rsidR="003D66E5" w:rsidRDefault="004C723C" w:rsidP="0034476C">
      <w:pPr>
        <w:pStyle w:val="Bullets"/>
      </w:pPr>
      <w:r w:rsidRPr="00E47FD2">
        <w:t xml:space="preserve">Ставки фрахта: профильные мониторинговые ресурсы и/или аналитический хаб Сбера </w:t>
      </w:r>
    </w:p>
    <w:p w14:paraId="356D6504" w14:textId="77777777" w:rsidR="009B0F23" w:rsidRDefault="009B0F23" w:rsidP="0034476C">
      <w:pPr>
        <w:pStyle w:val="Bullets"/>
      </w:pPr>
      <w:proofErr w:type="spellStart"/>
      <w:r w:rsidRPr="00E47FD2">
        <w:t>Парсим</w:t>
      </w:r>
      <w:proofErr w:type="spellEnd"/>
      <w:r w:rsidRPr="00E47FD2">
        <w:t xml:space="preserve"> новости и интервью </w:t>
      </w:r>
    </w:p>
    <w:p w14:paraId="3851CE8A" w14:textId="40C91EF9" w:rsidR="009B0F23" w:rsidRDefault="009B0F23" w:rsidP="009B0F23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1DC5C615" w14:textId="74F78E0E" w:rsidR="009B0F23" w:rsidRDefault="009B0F23" w:rsidP="0034476C">
      <w:pPr>
        <w:pStyle w:val="Bullets"/>
      </w:pPr>
      <w:r>
        <w:t>Как изменилась маржа по SKU/клиентам/каналам? Где основные потери? Изменилась ли структура себестоимости?</w:t>
      </w:r>
    </w:p>
    <w:p w14:paraId="68BB5A41" w14:textId="5811A5B2" w:rsidR="009B0F23" w:rsidRDefault="009B0F23" w:rsidP="0034476C">
      <w:pPr>
        <w:pStyle w:val="Bullets"/>
      </w:pPr>
      <w:r>
        <w:t>Как вы переносите удорожание сырья/логистики/энергии в конечные цены?</w:t>
      </w:r>
    </w:p>
    <w:p w14:paraId="337AE13B" w14:textId="77777777" w:rsidR="00E21EDA" w:rsidRDefault="00E21EDA" w:rsidP="0034476C">
      <w:pPr>
        <w:pStyle w:val="Bullets"/>
      </w:pPr>
      <w:r>
        <w:t>Как изменилась производительность (на единицу, загрузка мощностей)?</w:t>
      </w:r>
    </w:p>
    <w:p w14:paraId="6FBC4136" w14:textId="25023D9F" w:rsidR="00E21EDA" w:rsidRDefault="00E21EDA" w:rsidP="0034476C">
      <w:pPr>
        <w:pStyle w:val="Bullets"/>
      </w:pPr>
      <w:r>
        <w:t>Планируете ли оптимизировать внутренние затраты через улучшение производственных процессов или систему сквозного контроля затрат?</w:t>
      </w:r>
    </w:p>
    <w:p w14:paraId="20B93196" w14:textId="77777777" w:rsidR="00E21EDA" w:rsidRDefault="00E21EDA" w:rsidP="0034476C">
      <w:pPr>
        <w:pStyle w:val="Bullets"/>
      </w:pPr>
      <w:r>
        <w:t xml:space="preserve">Какие альтернативные поставщики или материалы вы исследовали для снижения себестоимости? </w:t>
      </w:r>
    </w:p>
    <w:p w14:paraId="57E1EE3F" w14:textId="780194F4" w:rsidR="00CF0D90" w:rsidRDefault="00CF0D90" w:rsidP="0034476C">
      <w:pPr>
        <w:pStyle w:val="Bullets"/>
      </w:pPr>
      <w:r>
        <w:t>Рассматриваете ли вы возможность вертикальной</w:t>
      </w:r>
      <w:r w:rsidR="007858C7">
        <w:t xml:space="preserve"> (обратной)</w:t>
      </w:r>
      <w:r>
        <w:t xml:space="preserve"> интеграции?</w:t>
      </w:r>
    </w:p>
    <w:p w14:paraId="6002EC05" w14:textId="5F5EECA4" w:rsidR="008D7611" w:rsidRPr="003D7A5B" w:rsidRDefault="001C1A94" w:rsidP="003B30C0">
      <w:pPr>
        <w:pStyle w:val="-0"/>
        <w:keepNext/>
      </w:pPr>
      <w:bookmarkStart w:id="7" w:name="_Hlk208394091"/>
      <w:r w:rsidRPr="003D7A5B">
        <w:lastRenderedPageBreak/>
        <w:t>УВЕЛИЧЕНИЕ БРАКА И СКЛАДСКИХ ОСТАТКОВ</w:t>
      </w:r>
      <w:bookmarkEnd w:id="7"/>
    </w:p>
    <w:p w14:paraId="6E6E73D3" w14:textId="77777777" w:rsidR="007945AE" w:rsidRPr="00E47FD2" w:rsidRDefault="007945AE" w:rsidP="007945AE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1E5E51ED" w14:textId="274CEE7D" w:rsidR="007945AE" w:rsidRPr="00E47FD2" w:rsidRDefault="007945AE" w:rsidP="0034476C">
      <w:pPr>
        <w:pStyle w:val="Bullets"/>
      </w:pPr>
      <w:r w:rsidRPr="00E47FD2">
        <w:t>Финансовые отчеты компании</w:t>
      </w:r>
    </w:p>
    <w:p w14:paraId="4D65ED21" w14:textId="2B1FF9FB" w:rsidR="0078616E" w:rsidRPr="00E47FD2" w:rsidRDefault="0078616E" w:rsidP="0034476C">
      <w:pPr>
        <w:pStyle w:val="Bullets"/>
      </w:pPr>
      <w:r w:rsidRPr="00E47FD2">
        <w:t>Сайты-</w:t>
      </w:r>
      <w:proofErr w:type="spellStart"/>
      <w:r w:rsidRPr="00E47FD2">
        <w:t>отзовики</w:t>
      </w:r>
      <w:proofErr w:type="spellEnd"/>
    </w:p>
    <w:p w14:paraId="376D1B8B" w14:textId="66CE31D8" w:rsidR="007945AE" w:rsidRPr="00E47FD2" w:rsidRDefault="00AF7C61" w:rsidP="007945AE">
      <w:pPr>
        <w:spacing w:beforeLines="60" w:before="144" w:afterLines="60" w:after="144"/>
      </w:pPr>
      <w:r w:rsidRPr="00E47FD2">
        <w:t>Признаки</w:t>
      </w:r>
      <w:r w:rsidR="007945AE" w:rsidRPr="00E47FD2">
        <w:t xml:space="preserve"> подтверждения гипотезы:</w:t>
      </w:r>
    </w:p>
    <w:p w14:paraId="32EC84DC" w14:textId="7F128C63" w:rsidR="00EE579C" w:rsidRPr="00E47FD2" w:rsidRDefault="00EE579C" w:rsidP="0034476C">
      <w:pPr>
        <w:pStyle w:val="Bullets"/>
      </w:pPr>
      <w:r w:rsidRPr="00E47FD2">
        <w:t>Величина складских остатков готовой продукции выше, чем в среднем по отрасли; либо выше, чем исторически у компании (в днях оборота или в % к выручке); либо поступательно растет относительно прошлых периодов</w:t>
      </w:r>
    </w:p>
    <w:p w14:paraId="05A0A0CA" w14:textId="1C46A1CA" w:rsidR="00EE579C" w:rsidRPr="00E47FD2" w:rsidRDefault="0078616E" w:rsidP="0034476C">
      <w:pPr>
        <w:pStyle w:val="Bullets"/>
      </w:pPr>
      <w:r w:rsidRPr="00E47FD2">
        <w:t>Информация об авариях / нестандартных ситуациях на производстве</w:t>
      </w:r>
    </w:p>
    <w:p w14:paraId="66CDB3AD" w14:textId="01E3C511" w:rsidR="00EE579C" w:rsidRPr="00E47FD2" w:rsidRDefault="0078616E" w:rsidP="0034476C">
      <w:pPr>
        <w:pStyle w:val="Bullets"/>
      </w:pPr>
      <w:r w:rsidRPr="00E47FD2">
        <w:t>Всплеск жалоб на сайтах-</w:t>
      </w:r>
      <w:proofErr w:type="spellStart"/>
      <w:r w:rsidRPr="00E47FD2">
        <w:t>отзовиках</w:t>
      </w:r>
      <w:proofErr w:type="spellEnd"/>
    </w:p>
    <w:p w14:paraId="63B6E851" w14:textId="77777777" w:rsidR="00BE0018" w:rsidRPr="00E47FD2" w:rsidRDefault="00BE0018" w:rsidP="00BE0018">
      <w:pPr>
        <w:spacing w:beforeLines="60" w:before="144" w:afterLines="60" w:after="144"/>
      </w:pPr>
      <w:r w:rsidRPr="00E47FD2">
        <w:t>Алгоритм подтверждения гипотезы:</w:t>
      </w:r>
    </w:p>
    <w:p w14:paraId="381EBAF5" w14:textId="77777777" w:rsidR="00BE0018" w:rsidRPr="00E47FD2" w:rsidRDefault="00BE0018" w:rsidP="0034476C">
      <w:pPr>
        <w:pStyle w:val="Bullets"/>
      </w:pPr>
      <w:r w:rsidRPr="00E47FD2">
        <w:t>В отчетах по МСФО считаем оборачиваемость, делаем сравнение</w:t>
      </w:r>
    </w:p>
    <w:p w14:paraId="16C40900" w14:textId="77777777" w:rsidR="00BE0018" w:rsidRPr="00E47FD2" w:rsidRDefault="00BE0018" w:rsidP="0034476C">
      <w:pPr>
        <w:pStyle w:val="Bullets"/>
      </w:pPr>
      <w:r w:rsidRPr="00E47FD2">
        <w:t xml:space="preserve">Среднеотраслевая </w:t>
      </w:r>
      <w:proofErr w:type="gramStart"/>
      <w:r w:rsidRPr="00E47FD2">
        <w:t>оборачиваемость может быть</w:t>
      </w:r>
      <w:proofErr w:type="gramEnd"/>
      <w:r w:rsidRPr="00E47FD2">
        <w:t xml:space="preserve"> в отчетах профильных агентств</w:t>
      </w:r>
    </w:p>
    <w:p w14:paraId="69CFCBF0" w14:textId="15B0CFE4" w:rsidR="003D66E5" w:rsidRDefault="00BE0018" w:rsidP="0034476C">
      <w:pPr>
        <w:pStyle w:val="Bullets"/>
      </w:pPr>
      <w:r w:rsidRPr="00E47FD2">
        <w:t xml:space="preserve">Далее </w:t>
      </w:r>
      <w:proofErr w:type="spellStart"/>
      <w:r w:rsidRPr="00E47FD2">
        <w:t>парсим</w:t>
      </w:r>
      <w:proofErr w:type="spellEnd"/>
      <w:r w:rsidRPr="00E47FD2">
        <w:t xml:space="preserve"> информацию с сайтов-</w:t>
      </w:r>
      <w:proofErr w:type="spellStart"/>
      <w:r w:rsidRPr="00E47FD2">
        <w:t>отзовиков</w:t>
      </w:r>
      <w:proofErr w:type="spellEnd"/>
      <w:r w:rsidRPr="00E47FD2">
        <w:t xml:space="preserve"> </w:t>
      </w:r>
    </w:p>
    <w:p w14:paraId="3440B31A" w14:textId="77777777" w:rsidR="00F606A4" w:rsidRDefault="00F606A4" w:rsidP="00F606A4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228FC132" w14:textId="515ED27B" w:rsidR="00F606A4" w:rsidRDefault="00F606A4" w:rsidP="0034476C">
      <w:pPr>
        <w:pStyle w:val="Bullets"/>
      </w:pPr>
      <w:r>
        <w:t>Есть ли рост брака, возвратов, гарантийных расходов, сервисных штрафов?</w:t>
      </w:r>
    </w:p>
    <w:p w14:paraId="35C3483D" w14:textId="2CD8EE49" w:rsidR="00F606A4" w:rsidRDefault="00F606A4" w:rsidP="0034476C">
      <w:pPr>
        <w:pStyle w:val="Bullets"/>
      </w:pPr>
      <w:r>
        <w:t xml:space="preserve">Каков уровень списаний/обесценения запасов и как он изменился? </w:t>
      </w:r>
    </w:p>
    <w:p w14:paraId="50146214" w14:textId="1FB72DA5" w:rsidR="00F606A4" w:rsidRDefault="00F606A4" w:rsidP="0034476C">
      <w:pPr>
        <w:pStyle w:val="Bullets"/>
      </w:pPr>
      <w:r>
        <w:t>Какие метрики контроля качества и возвратов вы отслеживаете и где узкие места?</w:t>
      </w:r>
    </w:p>
    <w:p w14:paraId="10B04F0D" w14:textId="33EC60AC" w:rsidR="00F606A4" w:rsidRDefault="00F606A4" w:rsidP="0034476C">
      <w:pPr>
        <w:pStyle w:val="Bullets"/>
      </w:pPr>
      <w:r>
        <w:t xml:space="preserve">Какие категории товаров обладают высокими показателями оборачиваемости? </w:t>
      </w:r>
    </w:p>
    <w:p w14:paraId="1A13F071" w14:textId="0D450823" w:rsidR="00F606A4" w:rsidRDefault="00F606A4" w:rsidP="0034476C">
      <w:pPr>
        <w:pStyle w:val="Bullets"/>
      </w:pPr>
      <w:r>
        <w:t>Проводите ли вы категоризацию и анализ затрат? Приведите примеры решений по итогам такого анализа</w:t>
      </w:r>
    </w:p>
    <w:p w14:paraId="6B2576EC" w14:textId="5A2D87B5" w:rsidR="008D7611" w:rsidRPr="003D7A5B" w:rsidRDefault="001C1A94" w:rsidP="001C1A94">
      <w:pPr>
        <w:pStyle w:val="-0"/>
      </w:pPr>
      <w:bookmarkStart w:id="8" w:name="_Hlk208394098"/>
      <w:r w:rsidRPr="003D7A5B">
        <w:t>СМЕЩЕНИЕ ПРОДУКТОВОГО ПОРТФЕЛЯ В СТОРОНУ НИЗКОМАРЖИНАЛЬНОГО</w:t>
      </w:r>
      <w:bookmarkEnd w:id="8"/>
    </w:p>
    <w:p w14:paraId="19CAB1C6" w14:textId="77777777" w:rsidR="007F7E03" w:rsidRPr="00E47FD2" w:rsidRDefault="007F7E03" w:rsidP="007F7E03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7B9635FA" w14:textId="15ED82A0" w:rsidR="007F7E03" w:rsidRPr="00E47FD2" w:rsidRDefault="007F7E03" w:rsidP="0034476C">
      <w:pPr>
        <w:pStyle w:val="Bullets"/>
      </w:pPr>
      <w:r w:rsidRPr="00E47FD2">
        <w:t>Финансовые отчеты компании</w:t>
      </w:r>
    </w:p>
    <w:p w14:paraId="4CA1C2F6" w14:textId="2EAC9925" w:rsidR="007F7E03" w:rsidRPr="00E47FD2" w:rsidRDefault="00AF7C61" w:rsidP="007F7E03">
      <w:pPr>
        <w:spacing w:beforeLines="60" w:before="144" w:afterLines="60" w:after="144"/>
      </w:pPr>
      <w:r w:rsidRPr="00E47FD2">
        <w:t>Признаки</w:t>
      </w:r>
      <w:r w:rsidR="007F7E03" w:rsidRPr="00E47FD2">
        <w:t xml:space="preserve"> подтверждения гипотезы:</w:t>
      </w:r>
    </w:p>
    <w:p w14:paraId="30BCE9B8" w14:textId="425F7C4F" w:rsidR="007F7E03" w:rsidRPr="00E47FD2" w:rsidRDefault="007F7E03" w:rsidP="0034476C">
      <w:pPr>
        <w:pStyle w:val="Bullets"/>
      </w:pPr>
      <w:r w:rsidRPr="00E47FD2">
        <w:t>Уменьшение средней цены единицы реализованной продукции</w:t>
      </w:r>
    </w:p>
    <w:p w14:paraId="52260653" w14:textId="58D78134" w:rsidR="0048051D" w:rsidRPr="00E47FD2" w:rsidRDefault="0048051D" w:rsidP="0034476C">
      <w:pPr>
        <w:pStyle w:val="Bullets"/>
      </w:pPr>
      <w:r w:rsidRPr="00E47FD2">
        <w:t>Снижение маржи продаж при сохранении или росте выручки (здесь помимо смещения продуктового портфеля могут быть и иные причины уменьшения)</w:t>
      </w:r>
    </w:p>
    <w:p w14:paraId="6A76932B" w14:textId="77777777" w:rsidR="00BE0018" w:rsidRPr="00E47FD2" w:rsidRDefault="00BE0018" w:rsidP="00BE0018">
      <w:pPr>
        <w:spacing w:beforeLines="60" w:before="144" w:afterLines="60" w:after="144"/>
      </w:pPr>
      <w:r w:rsidRPr="00E47FD2">
        <w:t>Алгоритм подтверждения гипотезы:</w:t>
      </w:r>
    </w:p>
    <w:p w14:paraId="6D4B31AA" w14:textId="75A77C8A" w:rsidR="00D11166" w:rsidRPr="00E47FD2" w:rsidRDefault="00D11166" w:rsidP="0034476C">
      <w:pPr>
        <w:pStyle w:val="Bullets"/>
      </w:pPr>
      <w:r w:rsidRPr="00E47FD2">
        <w:t>Расчеты на базе отчетов по МСФО и РСБУ</w:t>
      </w:r>
    </w:p>
    <w:p w14:paraId="1375619C" w14:textId="77777777" w:rsidR="00E21EDA" w:rsidRDefault="00E21EDA" w:rsidP="00E21EDA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7772294E" w14:textId="437B214B" w:rsidR="00337AA0" w:rsidRDefault="00337AA0" w:rsidP="0034476C">
      <w:pPr>
        <w:pStyle w:val="Bullets"/>
      </w:pPr>
      <w:r>
        <w:t>Как изменилась структура продаж по маржинальности - куда сместился спрос?</w:t>
      </w:r>
    </w:p>
    <w:p w14:paraId="42E77A7C" w14:textId="5FF425DB" w:rsidR="00337AA0" w:rsidRDefault="00337AA0" w:rsidP="0034476C">
      <w:pPr>
        <w:pStyle w:val="Bullets"/>
      </w:pPr>
      <w:r>
        <w:t>Есть ли возможность пересмотра ассортимента или изменение ценовой политики по низкомаржинальным SKU?</w:t>
      </w:r>
    </w:p>
    <w:p w14:paraId="2C7A1B18" w14:textId="6FE0F151" w:rsidR="00337AA0" w:rsidRDefault="00337AA0" w:rsidP="0034476C">
      <w:pPr>
        <w:pStyle w:val="Bullets"/>
      </w:pPr>
      <w:r>
        <w:t xml:space="preserve">Какие стимулирующие промо/каналы приводят к росту низкомаржинальных продаж и можно ли их скорректировать? </w:t>
      </w:r>
    </w:p>
    <w:p w14:paraId="17502649" w14:textId="6BEE3527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78D97D62" w14:textId="1BE11DA8" w:rsidR="008D7611" w:rsidRPr="00E47FD2" w:rsidRDefault="008D7611" w:rsidP="0034476C">
      <w:pPr>
        <w:pStyle w:val="Bullets"/>
      </w:pPr>
      <w:r w:rsidRPr="00E47FD2">
        <w:t>Сократить маркетинговые и непроизводственные расходы</w:t>
      </w:r>
    </w:p>
    <w:p w14:paraId="4AAC01A7" w14:textId="2172B5E3" w:rsidR="008D7611" w:rsidRPr="00E47FD2" w:rsidRDefault="008D7611" w:rsidP="0034476C">
      <w:pPr>
        <w:pStyle w:val="Bullets"/>
      </w:pPr>
      <w:r w:rsidRPr="00E47FD2">
        <w:lastRenderedPageBreak/>
        <w:t>Оптимизировать процессы (</w:t>
      </w:r>
      <w:proofErr w:type="spellStart"/>
      <w:r w:rsidRPr="00E47FD2">
        <w:t>lean</w:t>
      </w:r>
      <w:proofErr w:type="spellEnd"/>
      <w:r w:rsidRPr="00E47FD2">
        <w:t>, 5S, устранение потерь)</w:t>
      </w:r>
    </w:p>
    <w:p w14:paraId="43C8309F" w14:textId="413F2A5A" w:rsidR="008D7611" w:rsidRPr="00E47FD2" w:rsidRDefault="008D7611" w:rsidP="0034476C">
      <w:pPr>
        <w:pStyle w:val="Bullets"/>
      </w:pPr>
      <w:r w:rsidRPr="00E47FD2">
        <w:t xml:space="preserve">Внедрить сквозной контроль затрат </w:t>
      </w:r>
    </w:p>
    <w:p w14:paraId="3A24ACC0" w14:textId="7052982B" w:rsidR="008D7611" w:rsidRPr="00E47FD2" w:rsidRDefault="0042044F" w:rsidP="0042044F">
      <w:pPr>
        <w:pStyle w:val="1"/>
      </w:pPr>
      <w:r w:rsidRPr="00E47FD2">
        <w:t>РОСТ ПРИБЫЛИ БЕЗ РОСТА ВЫРУЧКИ</w:t>
      </w:r>
    </w:p>
    <w:p w14:paraId="2C041C57" w14:textId="13ABE130" w:rsidR="008D7611" w:rsidRPr="00E47FD2" w:rsidRDefault="0042044F" w:rsidP="003B46A7">
      <w:pPr>
        <w:spacing w:beforeLines="60" w:before="144" w:afterLines="60" w:after="144"/>
      </w:pPr>
      <w:r w:rsidRPr="0042044F">
        <w:rPr>
          <w:b/>
          <w:bCs/>
        </w:rPr>
        <w:t>ОПИСАНИЕ</w:t>
      </w:r>
      <w:r w:rsidR="008D7611" w:rsidRPr="00E47FD2">
        <w:t>: оптимизация затрат или смена фокуса на более маржинальные продукты.</w:t>
      </w:r>
    </w:p>
    <w:p w14:paraId="34C0003C" w14:textId="1C88D1B7" w:rsidR="008D7611" w:rsidRPr="00E47FD2" w:rsidRDefault="0042044F" w:rsidP="003B46A7">
      <w:pPr>
        <w:spacing w:beforeLines="60" w:before="144" w:afterLines="60" w:after="144"/>
      </w:pPr>
      <w:r w:rsidRPr="0042044F">
        <w:rPr>
          <w:b/>
          <w:bCs/>
        </w:rPr>
        <w:t>ГИПОТЕЗЫ</w:t>
      </w:r>
      <w:r w:rsidR="008D7611" w:rsidRPr="00E47FD2">
        <w:t>:</w:t>
      </w:r>
    </w:p>
    <w:p w14:paraId="44D5D457" w14:textId="04DC4427" w:rsidR="008D7611" w:rsidRPr="004929CF" w:rsidRDefault="001C1A94" w:rsidP="001C1A94">
      <w:pPr>
        <w:pStyle w:val="-0"/>
      </w:pPr>
      <w:bookmarkStart w:id="9" w:name="_Hlk208394121"/>
      <w:r w:rsidRPr="004929CF">
        <w:t>СОКРАЩЕНИЕ ЗАТРАТ НА ПЕРСОНАЛ, АРЕНДУ, МАРКЕТИНГ</w:t>
      </w:r>
    </w:p>
    <w:bookmarkEnd w:id="9"/>
    <w:p w14:paraId="68D63907" w14:textId="77777777" w:rsidR="00D503A8" w:rsidRPr="00E47FD2" w:rsidRDefault="00D503A8" w:rsidP="00D503A8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49C98E6C" w14:textId="62290940" w:rsidR="00D503A8" w:rsidRPr="00E47FD2" w:rsidRDefault="00D503A8" w:rsidP="0042044F">
      <w:pPr>
        <w:pStyle w:val="Bullets"/>
      </w:pPr>
      <w:r w:rsidRPr="00E47FD2">
        <w:t>Финансовые отчеты компании</w:t>
      </w:r>
    </w:p>
    <w:p w14:paraId="5469AE48" w14:textId="77777777" w:rsidR="00D503A8" w:rsidRPr="00E47FD2" w:rsidRDefault="00D503A8" w:rsidP="00D503A8">
      <w:pPr>
        <w:spacing w:beforeLines="60" w:before="144" w:afterLines="60" w:after="144"/>
      </w:pPr>
      <w:r w:rsidRPr="00E47FD2">
        <w:t>Признаки подтверждения гипотезы:</w:t>
      </w:r>
    </w:p>
    <w:p w14:paraId="7EFA9A1D" w14:textId="34F00EBC" w:rsidR="00D503A8" w:rsidRPr="00E47FD2" w:rsidRDefault="0053189D" w:rsidP="0042044F">
      <w:pPr>
        <w:pStyle w:val="Bullets"/>
      </w:pPr>
      <w:r w:rsidRPr="00E47FD2">
        <w:t xml:space="preserve">Уменьшение соответствующих статей в абсолютном выражении или в % к выручке </w:t>
      </w:r>
    </w:p>
    <w:p w14:paraId="37ABA8C2" w14:textId="77777777" w:rsidR="00D11166" w:rsidRPr="00E47FD2" w:rsidRDefault="00D11166" w:rsidP="00D11166">
      <w:pPr>
        <w:spacing w:beforeLines="60" w:before="144" w:afterLines="60" w:after="144"/>
      </w:pPr>
      <w:r w:rsidRPr="00E47FD2">
        <w:t>Алгоритм подтверждения гипотезы:</w:t>
      </w:r>
    </w:p>
    <w:p w14:paraId="5F6365FF" w14:textId="0D0DD0D1" w:rsidR="0053189D" w:rsidRDefault="00D11166" w:rsidP="0042044F">
      <w:pPr>
        <w:pStyle w:val="Bullets"/>
      </w:pPr>
      <w:r w:rsidRPr="00E47FD2">
        <w:t>Расчеты на базе отчетов МСФО и/или РСБУ</w:t>
      </w:r>
    </w:p>
    <w:p w14:paraId="2EFF4124" w14:textId="12E6A382" w:rsidR="00337AA0" w:rsidRDefault="00337AA0" w:rsidP="00337AA0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4649ECE7" w14:textId="5DB08EA9" w:rsidR="00337AA0" w:rsidRDefault="00337AA0" w:rsidP="0042044F">
      <w:pPr>
        <w:pStyle w:val="Bullets"/>
      </w:pPr>
      <w:r>
        <w:t>Были ли изменения в себестоимости продаж или операционных расходах за этот период? Насколько значимые? За счет чего?</w:t>
      </w:r>
    </w:p>
    <w:p w14:paraId="5DF0EFCD" w14:textId="4E0959A1" w:rsidR="00337AA0" w:rsidRDefault="00337AA0" w:rsidP="0042044F">
      <w:pPr>
        <w:pStyle w:val="Bullets"/>
      </w:pPr>
      <w:r>
        <w:t xml:space="preserve">Какие статьи расходов были оптимизированы и каковы долговременные риски от этих сокращений? </w:t>
      </w:r>
    </w:p>
    <w:p w14:paraId="333C5B77" w14:textId="7F2C8620" w:rsidR="00337AA0" w:rsidRDefault="00337AA0" w:rsidP="0042044F">
      <w:pPr>
        <w:pStyle w:val="Bullets"/>
      </w:pPr>
      <w:r>
        <w:t>Снижаются ли операционные метрики (качество, скорость) вследствие сокращений?</w:t>
      </w:r>
    </w:p>
    <w:p w14:paraId="5A3FDF93" w14:textId="204B7B17" w:rsidR="008D7611" w:rsidRPr="004929CF" w:rsidRDefault="0042044F" w:rsidP="0042044F">
      <w:pPr>
        <w:pStyle w:val="-0"/>
      </w:pPr>
      <w:bookmarkStart w:id="10" w:name="_Hlk208394125"/>
      <w:r w:rsidRPr="004929CF">
        <w:t>ПЕРЕКЛЮЧЕНИЕ С ОБЪ</w:t>
      </w:r>
      <w:r>
        <w:t>Е</w:t>
      </w:r>
      <w:r w:rsidRPr="004929CF">
        <w:t>МОВ НА МАРЖИНАЛЬНОСТЬ</w:t>
      </w:r>
      <w:bookmarkEnd w:id="10"/>
    </w:p>
    <w:p w14:paraId="58C8E256" w14:textId="77777777" w:rsidR="0053189D" w:rsidRPr="00E47FD2" w:rsidRDefault="0053189D" w:rsidP="0053189D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2D9FEEE9" w14:textId="77777777" w:rsidR="0053189D" w:rsidRPr="00E47FD2" w:rsidRDefault="0053189D" w:rsidP="0042044F">
      <w:pPr>
        <w:pStyle w:val="Bullets"/>
      </w:pPr>
      <w:r w:rsidRPr="00E47FD2">
        <w:t>Финансовые отчеты компании</w:t>
      </w:r>
    </w:p>
    <w:p w14:paraId="756F7790" w14:textId="77777777" w:rsidR="0053189D" w:rsidRPr="00E47FD2" w:rsidRDefault="0053189D" w:rsidP="0053189D">
      <w:pPr>
        <w:spacing w:beforeLines="60" w:before="144" w:afterLines="60" w:after="144"/>
      </w:pPr>
      <w:r w:rsidRPr="00E47FD2">
        <w:t>Признаки подтверждения гипотезы:</w:t>
      </w:r>
    </w:p>
    <w:p w14:paraId="76A46FD3" w14:textId="77777777" w:rsidR="0053189D" w:rsidRPr="00E47FD2" w:rsidRDefault="0053189D" w:rsidP="0042044F">
      <w:pPr>
        <w:pStyle w:val="Bullets"/>
      </w:pPr>
      <w:r w:rsidRPr="00E47FD2">
        <w:t>Увеличение средней цены единицы продукции</w:t>
      </w:r>
    </w:p>
    <w:p w14:paraId="4A59C52D" w14:textId="77777777" w:rsidR="00477E67" w:rsidRPr="00E47FD2" w:rsidRDefault="00477E67" w:rsidP="00477E67">
      <w:pPr>
        <w:spacing w:beforeLines="60" w:before="144" w:afterLines="60" w:after="144"/>
      </w:pPr>
      <w:r w:rsidRPr="00E47FD2">
        <w:t>Алгоритм подтверждения гипотезы:</w:t>
      </w:r>
    </w:p>
    <w:p w14:paraId="001FE3F4" w14:textId="51B9DB38" w:rsidR="00477E67" w:rsidRPr="00E47FD2" w:rsidRDefault="00477E67" w:rsidP="0042044F">
      <w:pPr>
        <w:pStyle w:val="Bullets"/>
      </w:pPr>
      <w:r w:rsidRPr="00E47FD2">
        <w:t xml:space="preserve">Расчет на базе отчета по МСФО и/или РСБУ </w:t>
      </w:r>
    </w:p>
    <w:p w14:paraId="357969C2" w14:textId="0A287EBD" w:rsidR="00477E67" w:rsidRDefault="00337AA0" w:rsidP="0053189D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5FF4F874" w14:textId="79EF2606" w:rsidR="00337AA0" w:rsidRDefault="00337AA0" w:rsidP="0042044F">
      <w:pPr>
        <w:pStyle w:val="Bullets"/>
      </w:pPr>
      <w:r>
        <w:t>Изменялась ли структура продаж? Для более маржинальных продуктов/услуг или клиентов в общем объеме выручки?</w:t>
      </w:r>
    </w:p>
    <w:p w14:paraId="2E38E085" w14:textId="4319907B" w:rsidR="00337AA0" w:rsidRDefault="00337AA0" w:rsidP="0042044F">
      <w:pPr>
        <w:pStyle w:val="Bullets"/>
      </w:pPr>
      <w:r>
        <w:t>Была ли это сознательная стратегия по переориентации?</w:t>
      </w:r>
    </w:p>
    <w:p w14:paraId="13C3EDEE" w14:textId="48760FDE" w:rsidR="00337AA0" w:rsidRDefault="00337AA0" w:rsidP="0042044F">
      <w:pPr>
        <w:pStyle w:val="Bullets"/>
      </w:pPr>
      <w:r>
        <w:t xml:space="preserve">Какой вклад в прибыль дали изменения в ценовой политике по ключевым сегментам? </w:t>
      </w:r>
    </w:p>
    <w:p w14:paraId="5F70FFAA" w14:textId="2F7646F2" w:rsidR="008D7611" w:rsidRPr="004929CF" w:rsidRDefault="0042044F" w:rsidP="0042044F">
      <w:pPr>
        <w:pStyle w:val="-0"/>
      </w:pPr>
      <w:bookmarkStart w:id="11" w:name="_Hlk208394130"/>
      <w:r w:rsidRPr="004929CF">
        <w:t>РАЗОВЫЕ ЭФФЕКТЫ — СПИСАНИЯ, РЕСТРУКТУРИЗАЦИЯ</w:t>
      </w:r>
    </w:p>
    <w:bookmarkEnd w:id="11"/>
    <w:p w14:paraId="58EA50DD" w14:textId="77777777" w:rsidR="0053189D" w:rsidRPr="00E47FD2" w:rsidRDefault="0053189D" w:rsidP="0053189D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302D21FA" w14:textId="77777777" w:rsidR="0053189D" w:rsidRPr="00E47FD2" w:rsidRDefault="0053189D" w:rsidP="0042044F">
      <w:pPr>
        <w:pStyle w:val="Bullets"/>
      </w:pPr>
      <w:r w:rsidRPr="00E47FD2">
        <w:t>Финансовые отчеты компании</w:t>
      </w:r>
    </w:p>
    <w:p w14:paraId="34F44247" w14:textId="77777777" w:rsidR="0053189D" w:rsidRPr="00E47FD2" w:rsidRDefault="0053189D" w:rsidP="00EE6946">
      <w:pPr>
        <w:keepNext/>
        <w:spacing w:beforeLines="60" w:before="144" w:afterLines="60" w:after="144"/>
      </w:pPr>
      <w:r w:rsidRPr="00E47FD2">
        <w:lastRenderedPageBreak/>
        <w:t>Признаки подтверждения гипотезы:</w:t>
      </w:r>
    </w:p>
    <w:p w14:paraId="59B5FC29" w14:textId="77777777" w:rsidR="0053189D" w:rsidRPr="00E47FD2" w:rsidRDefault="0053189D" w:rsidP="0042044F">
      <w:pPr>
        <w:pStyle w:val="Bullets"/>
      </w:pPr>
      <w:r w:rsidRPr="00E47FD2">
        <w:t>Изменения статьи «Гудвил»</w:t>
      </w:r>
    </w:p>
    <w:p w14:paraId="1F6B0F53" w14:textId="486D838A" w:rsidR="0053189D" w:rsidRPr="00E47FD2" w:rsidRDefault="0053189D" w:rsidP="0042044F">
      <w:pPr>
        <w:pStyle w:val="Bullets"/>
      </w:pPr>
      <w:r w:rsidRPr="00E47FD2">
        <w:t>Существенное изменение статей «Внеоборотные активы»</w:t>
      </w:r>
    </w:p>
    <w:p w14:paraId="2C5C111D" w14:textId="74475EDB" w:rsidR="0053189D" w:rsidRPr="00E47FD2" w:rsidRDefault="0053189D" w:rsidP="0042044F">
      <w:pPr>
        <w:pStyle w:val="Bullets"/>
      </w:pPr>
      <w:r w:rsidRPr="00E47FD2">
        <w:t>Капитализация процентов в сумму долга</w:t>
      </w:r>
    </w:p>
    <w:p w14:paraId="7A5A0809" w14:textId="77578D44" w:rsidR="009F3CA4" w:rsidRPr="00E47FD2" w:rsidRDefault="009F3CA4" w:rsidP="0042044F">
      <w:pPr>
        <w:pStyle w:val="Bullets"/>
      </w:pPr>
      <w:r w:rsidRPr="00E47FD2">
        <w:t>Списание части долга</w:t>
      </w:r>
    </w:p>
    <w:p w14:paraId="74D357C5" w14:textId="5FBC6420" w:rsidR="009F3CA4" w:rsidRPr="00E47FD2" w:rsidRDefault="009F3CA4" w:rsidP="0042044F">
      <w:pPr>
        <w:pStyle w:val="Bullets"/>
      </w:pPr>
      <w:r w:rsidRPr="00E47FD2">
        <w:t>Списание (прощение) начисленных процентов</w:t>
      </w:r>
    </w:p>
    <w:p w14:paraId="1A57FB71" w14:textId="77777777" w:rsidR="00A32C0E" w:rsidRPr="00E47FD2" w:rsidRDefault="00A32C0E" w:rsidP="00A32C0E">
      <w:pPr>
        <w:spacing w:beforeLines="60" w:before="144" w:afterLines="60" w:after="144"/>
      </w:pPr>
      <w:r w:rsidRPr="00E47FD2">
        <w:t>Алгоритм подтверждения гипотезы:</w:t>
      </w:r>
    </w:p>
    <w:p w14:paraId="73A1B51B" w14:textId="74D730D2" w:rsidR="00A32C0E" w:rsidRDefault="00A32C0E" w:rsidP="0042044F">
      <w:pPr>
        <w:pStyle w:val="Bullets"/>
      </w:pPr>
      <w:r w:rsidRPr="00E47FD2">
        <w:t xml:space="preserve">Расчеты на базе отчетов по МСФО </w:t>
      </w:r>
    </w:p>
    <w:p w14:paraId="73E8A196" w14:textId="77777777" w:rsidR="00337AA0" w:rsidRDefault="00337AA0" w:rsidP="00337AA0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4D0FC55A" w14:textId="184BC55B" w:rsidR="00337AA0" w:rsidRDefault="00337AA0" w:rsidP="0042044F">
      <w:pPr>
        <w:pStyle w:val="Bullets"/>
      </w:pPr>
      <w:r>
        <w:t>Были ли в отчетном периоде разовые или неоперационные доходы/расходы, которые значительно повлияли на прибыль?</w:t>
      </w:r>
    </w:p>
    <w:p w14:paraId="7BF8F392" w14:textId="422ED37E" w:rsidR="00337AA0" w:rsidRDefault="00337AA0" w:rsidP="0042044F">
      <w:pPr>
        <w:pStyle w:val="Bullets"/>
      </w:pPr>
      <w:r>
        <w:t xml:space="preserve">Какой у вас прогноз по повторяемости положительных эффектов? Являются ли они одноразовыми? </w:t>
      </w:r>
    </w:p>
    <w:p w14:paraId="4CDBCE22" w14:textId="10A0FD04" w:rsidR="00337AA0" w:rsidRPr="00E47FD2" w:rsidRDefault="00337AA0" w:rsidP="0042044F">
      <w:pPr>
        <w:pStyle w:val="Bullets"/>
      </w:pPr>
      <w:r>
        <w:t xml:space="preserve">Какую долю в показателе </w:t>
      </w:r>
      <w:r>
        <w:rPr>
          <w:lang w:val="en-US"/>
        </w:rPr>
        <w:t>EBITDA</w:t>
      </w:r>
      <w:r>
        <w:t xml:space="preserve"> занимаются разовые эффекты?</w:t>
      </w:r>
    </w:p>
    <w:p w14:paraId="0D0D00DE" w14:textId="187C7A53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46E6EB89" w14:textId="0E0C82A3" w:rsidR="008D7611" w:rsidRPr="00E47FD2" w:rsidRDefault="008D7611" w:rsidP="0042044F">
      <w:pPr>
        <w:pStyle w:val="Bullets"/>
      </w:pPr>
      <w:r w:rsidRPr="00E47FD2">
        <w:t>Закрепить достигнутый уровень эффективности, расширить применяемые практики на другие товары/категории либо виды бизнеса</w:t>
      </w:r>
    </w:p>
    <w:p w14:paraId="23E6CB07" w14:textId="6EDF5C35" w:rsidR="008D7611" w:rsidRPr="00E47FD2" w:rsidRDefault="008D7611" w:rsidP="0042044F">
      <w:pPr>
        <w:pStyle w:val="Bullets"/>
      </w:pPr>
      <w:r w:rsidRPr="00E47FD2">
        <w:t>Отстроить категорийное управление по маржинальности</w:t>
      </w:r>
    </w:p>
    <w:p w14:paraId="6807805E" w14:textId="22F58B1C" w:rsidR="008D7611" w:rsidRPr="00E47FD2" w:rsidRDefault="008D7611" w:rsidP="0042044F">
      <w:pPr>
        <w:pStyle w:val="Bullets"/>
      </w:pPr>
      <w:r w:rsidRPr="00E47FD2">
        <w:t>Инвестировать в развитие премиального сегмента</w:t>
      </w:r>
    </w:p>
    <w:p w14:paraId="40E67D60" w14:textId="61A08427" w:rsidR="009F3CA4" w:rsidRPr="00E47FD2" w:rsidRDefault="009F3CA4" w:rsidP="0042044F">
      <w:pPr>
        <w:pStyle w:val="Bullets"/>
      </w:pPr>
      <w:r w:rsidRPr="00E47FD2">
        <w:t>Разработать меры по управлению долгом</w:t>
      </w:r>
    </w:p>
    <w:p w14:paraId="2B2C6AD5" w14:textId="43CC01CF" w:rsidR="008D7611" w:rsidRPr="00E47FD2" w:rsidRDefault="0042044F" w:rsidP="0042044F">
      <w:pPr>
        <w:pStyle w:val="1"/>
      </w:pPr>
      <w:r w:rsidRPr="00E47FD2">
        <w:t>ЦЕНА НА РЫНКЕ РАСТЕТ, МАРЖА БИЗНЕСА ПАДАЕТ</w:t>
      </w:r>
    </w:p>
    <w:p w14:paraId="620B4259" w14:textId="7B66E061" w:rsidR="008D7611" w:rsidRPr="00E47FD2" w:rsidRDefault="003B30C0" w:rsidP="003B46A7">
      <w:pPr>
        <w:spacing w:beforeLines="60" w:before="144" w:afterLines="60" w:after="144"/>
      </w:pPr>
      <w:r w:rsidRPr="003B30C0">
        <w:rPr>
          <w:b/>
          <w:bCs/>
        </w:rPr>
        <w:t>ОПИСАНИЕ</w:t>
      </w:r>
      <w:r w:rsidR="008D7611" w:rsidRPr="00E47FD2">
        <w:t>: издержки растут быстрее, чем их удается переложить на клиента.</w:t>
      </w:r>
    </w:p>
    <w:p w14:paraId="64FD406C" w14:textId="0E585A17" w:rsidR="008D7611" w:rsidRPr="00E47FD2" w:rsidRDefault="003B30C0" w:rsidP="003B46A7">
      <w:pPr>
        <w:spacing w:beforeLines="60" w:before="144" w:afterLines="60" w:after="144"/>
      </w:pPr>
      <w:r w:rsidRPr="003B30C0">
        <w:rPr>
          <w:b/>
          <w:bCs/>
        </w:rPr>
        <w:t>ГИПОТЕЗЫ</w:t>
      </w:r>
      <w:r w:rsidR="008D7611" w:rsidRPr="00E47FD2">
        <w:t>:</w:t>
      </w:r>
    </w:p>
    <w:p w14:paraId="629D653F" w14:textId="0AC74930" w:rsidR="008D7611" w:rsidRPr="00B978DD" w:rsidRDefault="0042044F" w:rsidP="0042044F">
      <w:pPr>
        <w:pStyle w:val="-0"/>
      </w:pPr>
      <w:bookmarkStart w:id="12" w:name="_Hlk208394149"/>
      <w:r w:rsidRPr="00B978DD">
        <w:t>РОСТ СЕБЕСТОИМОСТИ (СЫРЬ</w:t>
      </w:r>
      <w:r>
        <w:t>Е</w:t>
      </w:r>
      <w:r w:rsidRPr="00B978DD">
        <w:t>, ЛОГИСТИКА, ПЕРСОНАЛ)</w:t>
      </w:r>
    </w:p>
    <w:bookmarkEnd w:id="12"/>
    <w:p w14:paraId="693F2784" w14:textId="77777777" w:rsidR="000834F0" w:rsidRPr="00E47FD2" w:rsidRDefault="000834F0" w:rsidP="000834F0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36DBF002" w14:textId="77777777" w:rsidR="000834F0" w:rsidRPr="00E47FD2" w:rsidRDefault="000834F0" w:rsidP="0042044F">
      <w:pPr>
        <w:pStyle w:val="Bullets"/>
      </w:pPr>
      <w:r w:rsidRPr="00E47FD2">
        <w:t>Финансовые отчеты компании</w:t>
      </w:r>
    </w:p>
    <w:p w14:paraId="66559FDF" w14:textId="77777777" w:rsidR="000834F0" w:rsidRPr="00E47FD2" w:rsidRDefault="000834F0" w:rsidP="000834F0">
      <w:pPr>
        <w:spacing w:beforeLines="60" w:before="144" w:afterLines="60" w:after="144"/>
      </w:pPr>
      <w:r w:rsidRPr="00E47FD2">
        <w:t>Признаки подтверждения гипотезы:</w:t>
      </w:r>
    </w:p>
    <w:p w14:paraId="7DE312DD" w14:textId="21DEC0B0" w:rsidR="000834F0" w:rsidRPr="00E47FD2" w:rsidRDefault="000834F0" w:rsidP="0042044F">
      <w:pPr>
        <w:pStyle w:val="Bullets"/>
      </w:pPr>
      <w:r w:rsidRPr="00E47FD2">
        <w:t>Увеличение соответствующих затрат в % от выручки</w:t>
      </w:r>
    </w:p>
    <w:p w14:paraId="530D0F64" w14:textId="77777777" w:rsidR="00A32C0E" w:rsidRPr="00E47FD2" w:rsidRDefault="00A32C0E" w:rsidP="00A32C0E">
      <w:pPr>
        <w:spacing w:beforeLines="60" w:before="144" w:afterLines="60" w:after="144"/>
      </w:pPr>
      <w:r w:rsidRPr="00E47FD2">
        <w:t>Алгоритм подтверждения гипотезы:</w:t>
      </w:r>
    </w:p>
    <w:p w14:paraId="371440C7" w14:textId="77777777" w:rsidR="00A32C0E" w:rsidRPr="00E47FD2" w:rsidRDefault="00A32C0E" w:rsidP="0042044F">
      <w:pPr>
        <w:pStyle w:val="Bullets"/>
      </w:pPr>
      <w:r w:rsidRPr="00E47FD2">
        <w:t xml:space="preserve">Расчеты на базе отчетов по МСФО </w:t>
      </w:r>
    </w:p>
    <w:p w14:paraId="377E9B77" w14:textId="77777777" w:rsidR="00FA0784" w:rsidRDefault="00FA0784" w:rsidP="00FA0784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1E21A7A1" w14:textId="30622A45" w:rsidR="00FA0784" w:rsidRDefault="00FA0784" w:rsidP="0042044F">
      <w:pPr>
        <w:pStyle w:val="Bullets"/>
      </w:pPr>
      <w:r>
        <w:t>Какие из статей затрат росли быстрее всего в последнее время (сырье, логистика, энергия, зарплаты)?</w:t>
      </w:r>
    </w:p>
    <w:p w14:paraId="08342010" w14:textId="2B3CB5D4" w:rsidR="00FA0784" w:rsidRDefault="00FA0784" w:rsidP="0042044F">
      <w:pPr>
        <w:pStyle w:val="Bullets"/>
      </w:pPr>
      <w:r>
        <w:t xml:space="preserve">Какая доля каждой статьи в себестоимости и какие из них наиболее волатильны? </w:t>
      </w:r>
    </w:p>
    <w:p w14:paraId="3F41A089" w14:textId="71183221" w:rsidR="000834F0" w:rsidRPr="00E47FD2" w:rsidRDefault="00FA0784" w:rsidP="0042044F">
      <w:pPr>
        <w:pStyle w:val="Bullets"/>
      </w:pPr>
      <w:r>
        <w:t>Какие контракты/процессы можно пересмотреть для снижения влияния удорожания? Какие направления возможной оптимизации вы видите?</w:t>
      </w:r>
    </w:p>
    <w:p w14:paraId="4B41FEF3" w14:textId="349D6AF2" w:rsidR="008D7611" w:rsidRPr="00B978DD" w:rsidRDefault="0042044F" w:rsidP="003B30C0">
      <w:pPr>
        <w:pStyle w:val="-0"/>
        <w:keepNext/>
      </w:pPr>
      <w:bookmarkStart w:id="13" w:name="_Hlk208394153"/>
      <w:r w:rsidRPr="00B978DD">
        <w:lastRenderedPageBreak/>
        <w:t>КОНТРАКТЫ С ФИКСИРОВАННЫМИ ЦЕНАМИ</w:t>
      </w:r>
    </w:p>
    <w:bookmarkEnd w:id="13"/>
    <w:p w14:paraId="550F4A66" w14:textId="77777777" w:rsidR="00F6751D" w:rsidRPr="00E47FD2" w:rsidRDefault="00F6751D" w:rsidP="003B30C0">
      <w:pPr>
        <w:keepNext/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46A60891" w14:textId="09E7D1AD" w:rsidR="00F6751D" w:rsidRPr="00E47FD2" w:rsidRDefault="00F6751D" w:rsidP="0042044F">
      <w:pPr>
        <w:pStyle w:val="Bullets"/>
      </w:pPr>
      <w:r w:rsidRPr="00E47FD2">
        <w:t>Финансовые отчеты компании</w:t>
      </w:r>
    </w:p>
    <w:p w14:paraId="1D63811D" w14:textId="41D103BC" w:rsidR="00C511D0" w:rsidRPr="00E47FD2" w:rsidRDefault="00C511D0" w:rsidP="0042044F">
      <w:pPr>
        <w:pStyle w:val="Bullets"/>
      </w:pPr>
      <w:r w:rsidRPr="00E47FD2">
        <w:t>Новостные сайты</w:t>
      </w:r>
    </w:p>
    <w:p w14:paraId="1B20BA52" w14:textId="77777777" w:rsidR="00F6751D" w:rsidRPr="00E47FD2" w:rsidRDefault="00F6751D" w:rsidP="00F6751D">
      <w:pPr>
        <w:spacing w:beforeLines="60" w:before="144" w:afterLines="60" w:after="144"/>
      </w:pPr>
      <w:r w:rsidRPr="00E47FD2">
        <w:t>Признаки подтверждения гипотезы:</w:t>
      </w:r>
    </w:p>
    <w:p w14:paraId="2A26E543" w14:textId="2FA4E79E" w:rsidR="00D81360" w:rsidRPr="00E47FD2" w:rsidRDefault="00D81360" w:rsidP="0042044F">
      <w:pPr>
        <w:pStyle w:val="Bullets"/>
      </w:pPr>
      <w:r w:rsidRPr="00E47FD2">
        <w:t xml:space="preserve">Стабильная или медленно растущая (существенно ниже инфляции) средняя цена единицы продаваемой продукции </w:t>
      </w:r>
    </w:p>
    <w:p w14:paraId="0BF55A2E" w14:textId="7A516A08" w:rsidR="00F6751D" w:rsidRPr="00E47FD2" w:rsidRDefault="00C511D0" w:rsidP="0042044F">
      <w:pPr>
        <w:pStyle w:val="Bullets"/>
      </w:pPr>
      <w:proofErr w:type="spellStart"/>
      <w:r w:rsidRPr="00E47FD2">
        <w:t>Парсинг</w:t>
      </w:r>
      <w:proofErr w:type="spellEnd"/>
      <w:r w:rsidRPr="00E47FD2">
        <w:t xml:space="preserve"> интервью топ-менеджмента или ключевых клиентов: упоминания о наличии таких контрактов</w:t>
      </w:r>
    </w:p>
    <w:p w14:paraId="24D5F0F0" w14:textId="77777777" w:rsidR="00A32C0E" w:rsidRPr="00E47FD2" w:rsidRDefault="00A32C0E" w:rsidP="00A32C0E">
      <w:pPr>
        <w:spacing w:beforeLines="60" w:before="144" w:afterLines="60" w:after="144"/>
      </w:pPr>
      <w:r w:rsidRPr="00E47FD2">
        <w:t>Алгоритм подтверждения гипотезы:</w:t>
      </w:r>
    </w:p>
    <w:p w14:paraId="209D88E2" w14:textId="77777777" w:rsidR="00A32C0E" w:rsidRPr="00E47FD2" w:rsidRDefault="00A32C0E" w:rsidP="006E5903">
      <w:pPr>
        <w:pStyle w:val="Bullets"/>
      </w:pPr>
      <w:r w:rsidRPr="00E47FD2">
        <w:t>Расчеты на базе отчетов по МСФО, сравниваем показатели с инфляцией (Росстат)</w:t>
      </w:r>
    </w:p>
    <w:p w14:paraId="3E88E3BB" w14:textId="33380CBF" w:rsidR="00A32C0E" w:rsidRDefault="00A32C0E" w:rsidP="006E5903">
      <w:pPr>
        <w:pStyle w:val="Bullets"/>
      </w:pPr>
      <w:r w:rsidRPr="00E47FD2">
        <w:t xml:space="preserve">Далее </w:t>
      </w:r>
      <w:proofErr w:type="spellStart"/>
      <w:r w:rsidRPr="00E47FD2">
        <w:t>парсим</w:t>
      </w:r>
      <w:proofErr w:type="spellEnd"/>
      <w:r w:rsidRPr="00E47FD2">
        <w:t xml:space="preserve"> информацию из новостных сайтов или корпоративных журналов </w:t>
      </w:r>
    </w:p>
    <w:p w14:paraId="0514EF67" w14:textId="77777777" w:rsidR="003E56B0" w:rsidRDefault="003E56B0" w:rsidP="003E56B0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5BE18D42" w14:textId="59A1375B" w:rsidR="003E56B0" w:rsidRDefault="003E56B0" w:rsidP="006E5903">
      <w:pPr>
        <w:pStyle w:val="Bullets"/>
      </w:pPr>
      <w:r>
        <w:t>Есть ли у вас значимые долгосрочные контракты с фиксированными ценами? Есть ли риск их переоценки?</w:t>
      </w:r>
    </w:p>
    <w:p w14:paraId="3350AC30" w14:textId="01DE9D5F" w:rsidR="003E56B0" w:rsidRDefault="003E56B0" w:rsidP="006E5903">
      <w:pPr>
        <w:pStyle w:val="Bullets"/>
      </w:pPr>
      <w:r>
        <w:t>В каких договорах возможна индексация и когда планируется следующий пересмотр?</w:t>
      </w:r>
    </w:p>
    <w:p w14:paraId="6DF78767" w14:textId="0046FBCF" w:rsidR="003E56B0" w:rsidRDefault="003E56B0" w:rsidP="006E5903">
      <w:pPr>
        <w:pStyle w:val="Bullets"/>
      </w:pPr>
      <w:r>
        <w:t xml:space="preserve">Можно ли предложить контрагентам варианты индексирования или частичной передачи рисков? </w:t>
      </w:r>
    </w:p>
    <w:p w14:paraId="3DDE7AAE" w14:textId="49EB2F94" w:rsidR="008D7611" w:rsidRPr="00B978DD" w:rsidRDefault="006E5903" w:rsidP="006E5903">
      <w:pPr>
        <w:pStyle w:val="-0"/>
      </w:pPr>
      <w:bookmarkStart w:id="14" w:name="_Hlk208394156"/>
      <w:r w:rsidRPr="00B978DD">
        <w:t>СЛАБЫЙ КОНТРОЛЬ ЦЕНООБРАЗОВАНИЯ</w:t>
      </w:r>
    </w:p>
    <w:bookmarkEnd w:id="14"/>
    <w:p w14:paraId="2DF66265" w14:textId="77777777" w:rsidR="007A5D0C" w:rsidRPr="00E47FD2" w:rsidRDefault="007A5D0C" w:rsidP="007A5D0C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60298AC4" w14:textId="61AA3142" w:rsidR="007A5D0C" w:rsidRPr="00E47FD2" w:rsidRDefault="007A5D0C" w:rsidP="006E5903">
      <w:pPr>
        <w:pStyle w:val="Bullets"/>
      </w:pPr>
      <w:r w:rsidRPr="00E47FD2">
        <w:t>Финансовые отчеты компании и конкурентов</w:t>
      </w:r>
    </w:p>
    <w:p w14:paraId="60E734D2" w14:textId="77777777" w:rsidR="007A5D0C" w:rsidRPr="00E47FD2" w:rsidRDefault="007A5D0C" w:rsidP="007A5D0C">
      <w:pPr>
        <w:spacing w:beforeLines="60" w:before="144" w:afterLines="60" w:after="144"/>
      </w:pPr>
      <w:r w:rsidRPr="00E47FD2">
        <w:t>Признаки подтверждения гипотезы:</w:t>
      </w:r>
    </w:p>
    <w:p w14:paraId="0D8F3CEC" w14:textId="2913742B" w:rsidR="007A5D0C" w:rsidRPr="00E47FD2" w:rsidRDefault="007A5D0C" w:rsidP="006E5903">
      <w:pPr>
        <w:pStyle w:val="Bullets"/>
      </w:pPr>
      <w:r w:rsidRPr="00E47FD2">
        <w:t>Скорость роста единицы продаваемой продукции у конкурентов и компании: заметное отставание у компании</w:t>
      </w:r>
    </w:p>
    <w:p w14:paraId="0E818125" w14:textId="73C8F864" w:rsidR="007A5D0C" w:rsidRPr="00E47FD2" w:rsidRDefault="007A5D0C" w:rsidP="006E5903">
      <w:pPr>
        <w:pStyle w:val="Bullets"/>
      </w:pPr>
      <w:r w:rsidRPr="00E47FD2">
        <w:t>Скорость роста выручки у компании заметно медленнее, чем у большинства конкурентов</w:t>
      </w:r>
    </w:p>
    <w:p w14:paraId="679AC2C8" w14:textId="77777777" w:rsidR="00A32C0E" w:rsidRPr="00E47FD2" w:rsidRDefault="00A32C0E" w:rsidP="00A32C0E">
      <w:pPr>
        <w:spacing w:beforeLines="60" w:before="144" w:afterLines="60" w:after="144"/>
      </w:pPr>
      <w:r w:rsidRPr="00E47FD2">
        <w:t>Алгоритм подтверждения гипотезы:</w:t>
      </w:r>
    </w:p>
    <w:p w14:paraId="731F6346" w14:textId="7332682F" w:rsidR="007A5D0C" w:rsidRPr="00E47FD2" w:rsidRDefault="00A32C0E" w:rsidP="006E5903">
      <w:pPr>
        <w:pStyle w:val="Bullets"/>
      </w:pPr>
      <w:r w:rsidRPr="00E47FD2">
        <w:t xml:space="preserve">Расчеты на базе отчетов по МСФО </w:t>
      </w:r>
      <w:r w:rsidR="00783850" w:rsidRPr="00E47FD2">
        <w:t>компании и конкурентов</w:t>
      </w:r>
    </w:p>
    <w:p w14:paraId="2BCDEF04" w14:textId="77777777" w:rsidR="003E56B0" w:rsidRDefault="003E56B0" w:rsidP="006E5903">
      <w:pPr>
        <w:pStyle w:val="Bullets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1F69C582" w14:textId="0A636B0A" w:rsidR="003E56B0" w:rsidRPr="003E56B0" w:rsidRDefault="003E56B0" w:rsidP="006E5903">
      <w:pPr>
        <w:pStyle w:val="Bullets"/>
      </w:pPr>
      <w:r w:rsidRPr="003E56B0">
        <w:t>Замеряли ли вы метрики операционной эффективности? Как они изменились?</w:t>
      </w:r>
    </w:p>
    <w:p w14:paraId="79F7F93D" w14:textId="666E9A6B" w:rsidR="003E56B0" w:rsidRPr="003E56B0" w:rsidRDefault="003E56B0" w:rsidP="006E5903">
      <w:pPr>
        <w:pStyle w:val="Bullets"/>
      </w:pPr>
      <w:r>
        <w:t>Производили ли вы корректировку цен? В связи с чем?</w:t>
      </w:r>
      <w:r w:rsidRPr="003E56B0">
        <w:t xml:space="preserve"> В ответ на действия конкурентов или из-за роста затрат компании?</w:t>
      </w:r>
    </w:p>
    <w:p w14:paraId="7CB44BD4" w14:textId="7C2376DB" w:rsidR="003E56B0" w:rsidRPr="003E56B0" w:rsidRDefault="003E56B0" w:rsidP="006E5903">
      <w:pPr>
        <w:pStyle w:val="Bullets"/>
      </w:pPr>
      <w:r w:rsidRPr="003E56B0">
        <w:t xml:space="preserve">Есть ли политика ценообразования (ценовые коридоры, скидочные правила) и соблюдается ли она на практике? </w:t>
      </w:r>
    </w:p>
    <w:p w14:paraId="1B154D37" w14:textId="65131F33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1B3FEEF4" w14:textId="2228C097" w:rsidR="008D7611" w:rsidRPr="00E47FD2" w:rsidRDefault="008D7611" w:rsidP="006E5903">
      <w:pPr>
        <w:pStyle w:val="Bullets"/>
      </w:pPr>
      <w:r w:rsidRPr="00E47FD2">
        <w:t>Пересмотреть условия контрактов, индексировать цены</w:t>
      </w:r>
    </w:p>
    <w:p w14:paraId="7EBED46A" w14:textId="03CF0C4F" w:rsidR="008D7611" w:rsidRPr="00E47FD2" w:rsidRDefault="008D7611" w:rsidP="006E5903">
      <w:pPr>
        <w:pStyle w:val="Bullets"/>
      </w:pPr>
      <w:r w:rsidRPr="00E47FD2">
        <w:t>Внедрить динамическое ценообразование</w:t>
      </w:r>
    </w:p>
    <w:p w14:paraId="79E7D52C" w14:textId="511373B4" w:rsidR="008D7611" w:rsidRPr="00E47FD2" w:rsidRDefault="008D7611" w:rsidP="006E5903">
      <w:pPr>
        <w:pStyle w:val="Bullets"/>
      </w:pPr>
      <w:r w:rsidRPr="00E47FD2">
        <w:t>Запустить собственное производство</w:t>
      </w:r>
    </w:p>
    <w:p w14:paraId="25AD254E" w14:textId="10C89FE5" w:rsidR="008D7611" w:rsidRPr="00E47FD2" w:rsidRDefault="006E5903" w:rsidP="006E5903">
      <w:pPr>
        <w:pStyle w:val="1"/>
      </w:pPr>
      <w:r w:rsidRPr="00E47FD2">
        <w:lastRenderedPageBreak/>
        <w:t>ДЕНЕЖНЫЙ ПОТОК ОТРИЦАТЕЛЬНЫЙ, НЕСМОТРЯ НА ПРИБЫЛЬ</w:t>
      </w:r>
    </w:p>
    <w:p w14:paraId="7E7CE777" w14:textId="2B7D9295" w:rsidR="008D7611" w:rsidRPr="00E47FD2" w:rsidRDefault="00AD7E54" w:rsidP="003B46A7">
      <w:pPr>
        <w:spacing w:beforeLines="60" w:before="144" w:afterLines="60" w:after="144"/>
      </w:pPr>
      <w:r w:rsidRPr="00AD7E54">
        <w:rPr>
          <w:b/>
          <w:bCs/>
        </w:rPr>
        <w:t>ОПИСАНИЕ</w:t>
      </w:r>
      <w:r w:rsidR="008D7611" w:rsidRPr="00E47FD2">
        <w:t>: проблемы с управлением оборотным капиталом.</w:t>
      </w:r>
    </w:p>
    <w:p w14:paraId="18C8C109" w14:textId="626CFDD6" w:rsidR="008D7611" w:rsidRPr="00E47FD2" w:rsidRDefault="00AD7E54" w:rsidP="003B46A7">
      <w:pPr>
        <w:spacing w:beforeLines="60" w:before="144" w:afterLines="60" w:after="144"/>
      </w:pPr>
      <w:r w:rsidRPr="00AD7E54">
        <w:rPr>
          <w:b/>
          <w:bCs/>
        </w:rPr>
        <w:t>ГИПОТЕЗЫ</w:t>
      </w:r>
      <w:r w:rsidR="008D7611" w:rsidRPr="00E47FD2">
        <w:t>:</w:t>
      </w:r>
    </w:p>
    <w:p w14:paraId="68A23309" w14:textId="13846A23" w:rsidR="008D7611" w:rsidRPr="00075B1A" w:rsidRDefault="006810C7" w:rsidP="006810C7">
      <w:pPr>
        <w:pStyle w:val="-0"/>
      </w:pPr>
      <w:bookmarkStart w:id="15" w:name="_Hlk208394174"/>
      <w:r w:rsidRPr="00075B1A">
        <w:t>РОСТ ДЕБИТОРСКОЙ ЗАДОЛЖЕННОСТИ</w:t>
      </w:r>
      <w:bookmarkEnd w:id="15"/>
    </w:p>
    <w:p w14:paraId="0866B14D" w14:textId="77777777" w:rsidR="00C20C11" w:rsidRPr="00E47FD2" w:rsidRDefault="00C20C11" w:rsidP="00C20C11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66AC9071" w14:textId="77777777" w:rsidR="00C20C11" w:rsidRPr="00E47FD2" w:rsidRDefault="00C20C11" w:rsidP="006E5903">
      <w:pPr>
        <w:pStyle w:val="Bullets"/>
      </w:pPr>
      <w:r w:rsidRPr="00E47FD2">
        <w:t>Финансовые отчеты компании</w:t>
      </w:r>
    </w:p>
    <w:p w14:paraId="56523F6B" w14:textId="77777777" w:rsidR="00C20C11" w:rsidRPr="00E47FD2" w:rsidRDefault="00C20C11" w:rsidP="00C20C11">
      <w:pPr>
        <w:spacing w:beforeLines="60" w:before="144" w:afterLines="60" w:after="144"/>
      </w:pPr>
      <w:r w:rsidRPr="00E47FD2">
        <w:t>Признаки подтверждения гипотезы:</w:t>
      </w:r>
    </w:p>
    <w:p w14:paraId="57973016" w14:textId="14826DAA" w:rsidR="00C20C11" w:rsidRPr="00E47FD2" w:rsidRDefault="00C20C11" w:rsidP="006E5903">
      <w:pPr>
        <w:pStyle w:val="Bullets"/>
      </w:pPr>
      <w:r w:rsidRPr="00E47FD2">
        <w:t xml:space="preserve">Рост ДЗ в днях оборота или в % к выручке </w:t>
      </w:r>
    </w:p>
    <w:p w14:paraId="5FC619CF" w14:textId="3922A6A6" w:rsidR="00C20C11" w:rsidRPr="00E47FD2" w:rsidRDefault="00C20C11" w:rsidP="006E5903">
      <w:pPr>
        <w:pStyle w:val="Bullets"/>
      </w:pPr>
      <w:r w:rsidRPr="00E47FD2">
        <w:t>Поступательный рост данного показателя относительно нескольких предыдущих лет</w:t>
      </w:r>
      <w:r w:rsidR="00973E0B" w:rsidRPr="00E47FD2">
        <w:t>, либо большой разовый рост [обычно, вследствие получения какого-то крупного контракта]</w:t>
      </w:r>
    </w:p>
    <w:p w14:paraId="325EC484" w14:textId="77777777" w:rsidR="00783850" w:rsidRPr="00E47FD2" w:rsidRDefault="00783850" w:rsidP="00783850">
      <w:pPr>
        <w:spacing w:beforeLines="60" w:before="144" w:afterLines="60" w:after="144"/>
      </w:pPr>
      <w:r w:rsidRPr="00E47FD2">
        <w:t>Алгоритм подтверждения гипотезы:</w:t>
      </w:r>
    </w:p>
    <w:p w14:paraId="7D07C5CB" w14:textId="1A50DE36" w:rsidR="00C20C11" w:rsidRDefault="00783850" w:rsidP="006E5903">
      <w:pPr>
        <w:pStyle w:val="Bullets"/>
      </w:pPr>
      <w:r w:rsidRPr="00E47FD2">
        <w:t xml:space="preserve">Расчеты на базе отчетов по МСФО </w:t>
      </w:r>
    </w:p>
    <w:p w14:paraId="73B4A3F9" w14:textId="77777777" w:rsidR="00A8341D" w:rsidRDefault="00A8341D" w:rsidP="00A8341D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210DD844" w14:textId="498B9FCE" w:rsidR="00A8341D" w:rsidRDefault="00A8341D" w:rsidP="006E5903">
      <w:pPr>
        <w:pStyle w:val="Bullets"/>
      </w:pPr>
      <w:r>
        <w:t>Как изменилась оборачиваемость дебиторской и кредиторской задолженности, запасов за последние 6-12 месяцев? За счет чего?</w:t>
      </w:r>
    </w:p>
    <w:p w14:paraId="31B7A727" w14:textId="0948E50B" w:rsidR="00A8341D" w:rsidRDefault="00A8341D" w:rsidP="006E5903">
      <w:pPr>
        <w:pStyle w:val="Bullets"/>
      </w:pPr>
      <w:r>
        <w:t>Доля просроченной/спорной дебиторской задолженности? Есть ли у вас скоринг клиентов и лимиты для них? Рассматриваете ли возможность ужесточения политики?</w:t>
      </w:r>
    </w:p>
    <w:p w14:paraId="62932106" w14:textId="54ED97D7" w:rsidR="00A8341D" w:rsidRDefault="00A8341D" w:rsidP="006E5903">
      <w:pPr>
        <w:pStyle w:val="Bullets"/>
      </w:pPr>
      <w:r>
        <w:t>Какие меры по управлению дебиторской задолженностью вы планируете принимать? Какие эффекты ожидаете получить?</w:t>
      </w:r>
    </w:p>
    <w:p w14:paraId="318CC606" w14:textId="1AFB61C7" w:rsidR="008D7611" w:rsidRPr="00075B1A" w:rsidRDefault="006E5903" w:rsidP="006E5903">
      <w:pPr>
        <w:pStyle w:val="-0"/>
      </w:pPr>
      <w:bookmarkStart w:id="16" w:name="_Hlk208394179"/>
      <w:r w:rsidRPr="00075B1A">
        <w:t>РОСТ ЗАПАСОВ</w:t>
      </w:r>
    </w:p>
    <w:bookmarkEnd w:id="16"/>
    <w:p w14:paraId="2633FF2D" w14:textId="77777777" w:rsidR="00973E0B" w:rsidRPr="00E47FD2" w:rsidRDefault="00973E0B" w:rsidP="00973E0B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33D12DA0" w14:textId="77777777" w:rsidR="00973E0B" w:rsidRPr="00E47FD2" w:rsidRDefault="00973E0B" w:rsidP="006E5903">
      <w:pPr>
        <w:pStyle w:val="Bullets"/>
      </w:pPr>
      <w:r w:rsidRPr="00E47FD2">
        <w:t>Финансовые отчеты компании</w:t>
      </w:r>
    </w:p>
    <w:p w14:paraId="1ED5975B" w14:textId="77777777" w:rsidR="00973E0B" w:rsidRPr="00E47FD2" w:rsidRDefault="00973E0B" w:rsidP="00973E0B">
      <w:pPr>
        <w:spacing w:beforeLines="60" w:before="144" w:afterLines="60" w:after="144"/>
      </w:pPr>
      <w:r w:rsidRPr="00E47FD2">
        <w:t>Признаки подтверждения гипотезы:</w:t>
      </w:r>
    </w:p>
    <w:p w14:paraId="52964ED9" w14:textId="195126C7" w:rsidR="00973E0B" w:rsidRPr="00E47FD2" w:rsidRDefault="00973E0B" w:rsidP="006E5903">
      <w:pPr>
        <w:pStyle w:val="Bullets"/>
      </w:pPr>
      <w:r w:rsidRPr="00E47FD2">
        <w:t>Аналогично дебиторской задолженности, только по статям «запасы» готовой продукции, незавершенного производства, сырья. По каждой статьи буду свои причины возникновения проблем, которые далее уточняются в вопросах на встрече</w:t>
      </w:r>
    </w:p>
    <w:p w14:paraId="225D6217" w14:textId="77777777" w:rsidR="00783850" w:rsidRPr="00E47FD2" w:rsidRDefault="00783850" w:rsidP="00783850">
      <w:pPr>
        <w:spacing w:beforeLines="60" w:before="144" w:afterLines="60" w:after="144"/>
      </w:pPr>
      <w:r w:rsidRPr="00E47FD2">
        <w:t>Алгоритм подтверждения гипотезы:</w:t>
      </w:r>
    </w:p>
    <w:p w14:paraId="7388C958" w14:textId="77777777" w:rsidR="00783850" w:rsidRDefault="00783850" w:rsidP="006E5903">
      <w:pPr>
        <w:pStyle w:val="Bullets"/>
      </w:pPr>
      <w:r w:rsidRPr="00E47FD2">
        <w:t xml:space="preserve">Расчеты на базе отчетов по МСФО </w:t>
      </w:r>
    </w:p>
    <w:p w14:paraId="3CA6A961" w14:textId="77777777" w:rsidR="00161ED2" w:rsidRDefault="00161ED2" w:rsidP="00161ED2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7D4A4890" w14:textId="355A94F6" w:rsidR="00161ED2" w:rsidRDefault="00161ED2" w:rsidP="006E5903">
      <w:pPr>
        <w:pStyle w:val="Bullets"/>
      </w:pPr>
      <w:r>
        <w:t>Растут ли запасы, нет ли их устаревания? Как организована система управления запасами?</w:t>
      </w:r>
    </w:p>
    <w:p w14:paraId="06CF8987" w14:textId="1C197689" w:rsidR="00161ED2" w:rsidRDefault="00161ED2" w:rsidP="006E5903">
      <w:pPr>
        <w:pStyle w:val="Bullets"/>
      </w:pPr>
      <w:r>
        <w:t xml:space="preserve">Какой процент запасов заморожен в неликвидах и как часто проводится ревизия по годности/востребованности? </w:t>
      </w:r>
    </w:p>
    <w:p w14:paraId="49EDE5F2" w14:textId="62DBC56D" w:rsidR="00161ED2" w:rsidRPr="00E47FD2" w:rsidRDefault="00161ED2" w:rsidP="006E5903">
      <w:pPr>
        <w:pStyle w:val="Bullets"/>
      </w:pPr>
      <w:r>
        <w:t>Рассматривали ли вы динамическое управление запасами или программы распродаж для высвобождения CF?</w:t>
      </w:r>
    </w:p>
    <w:p w14:paraId="0095A149" w14:textId="11255D1F" w:rsidR="008D7611" w:rsidRPr="00E47FD2" w:rsidRDefault="008D7611" w:rsidP="0050148C">
      <w:pPr>
        <w:keepNext/>
        <w:spacing w:beforeLines="60" w:before="144" w:afterLines="60" w:after="144"/>
      </w:pPr>
      <w:r w:rsidRPr="00E47FD2">
        <w:lastRenderedPageBreak/>
        <w:t>Возможные действия:</w:t>
      </w:r>
    </w:p>
    <w:p w14:paraId="07591D7A" w14:textId="6D0E29EC" w:rsidR="008D7611" w:rsidRPr="00E47FD2" w:rsidRDefault="008D7611" w:rsidP="006E5903">
      <w:pPr>
        <w:pStyle w:val="Bullets"/>
      </w:pPr>
      <w:r w:rsidRPr="00E47FD2">
        <w:t xml:space="preserve">Ужесточить политику по работе с </w:t>
      </w:r>
      <w:r w:rsidR="006316F8" w:rsidRPr="00E47FD2">
        <w:t>дебиторской</w:t>
      </w:r>
      <w:r w:rsidRPr="00E47FD2">
        <w:t xml:space="preserve"> задолженностью, внедрить практику управления запасами</w:t>
      </w:r>
    </w:p>
    <w:p w14:paraId="00CC8E64" w14:textId="2EFD8B0C" w:rsidR="008D7611" w:rsidRPr="00E47FD2" w:rsidRDefault="008D7611" w:rsidP="006E5903">
      <w:pPr>
        <w:pStyle w:val="Bullets"/>
      </w:pPr>
      <w:r w:rsidRPr="00E47FD2">
        <w:t xml:space="preserve">Внедрить систему планирования </w:t>
      </w:r>
      <w:proofErr w:type="spellStart"/>
      <w:r w:rsidRPr="00E47FD2">
        <w:t>cash</w:t>
      </w:r>
      <w:proofErr w:type="spellEnd"/>
      <w:r w:rsidRPr="00E47FD2">
        <w:t xml:space="preserve"> </w:t>
      </w:r>
      <w:proofErr w:type="spellStart"/>
      <w:r w:rsidRPr="00E47FD2">
        <w:t>flow</w:t>
      </w:r>
      <w:proofErr w:type="spellEnd"/>
      <w:r w:rsidRPr="00E47FD2">
        <w:t xml:space="preserve"> и управления оборотным капиталом</w:t>
      </w:r>
    </w:p>
    <w:p w14:paraId="427F52BB" w14:textId="73175CBF" w:rsidR="008D7611" w:rsidRPr="00E47FD2" w:rsidRDefault="008D7611" w:rsidP="006E5903">
      <w:pPr>
        <w:pStyle w:val="Bullets"/>
      </w:pPr>
      <w:r w:rsidRPr="00E47FD2">
        <w:t>Пересмотреть инвестиционную стратегию</w:t>
      </w:r>
    </w:p>
    <w:p w14:paraId="6B6FD741" w14:textId="2A513DF3" w:rsidR="008D7611" w:rsidRPr="00E47FD2" w:rsidRDefault="0071574B" w:rsidP="0071574B">
      <w:pPr>
        <w:pStyle w:val="1"/>
      </w:pPr>
      <w:r w:rsidRPr="00E47FD2">
        <w:t>ВЫСОКАЯ РЕНТАБЕЛЬНОСТЬ, НО НИЗКАЯ ЛИКВИДНОСТЬ</w:t>
      </w:r>
    </w:p>
    <w:p w14:paraId="3CA1CFC0" w14:textId="14CB3903" w:rsidR="008D7611" w:rsidRPr="00E47FD2" w:rsidRDefault="0071574B" w:rsidP="003B46A7">
      <w:pPr>
        <w:spacing w:beforeLines="60" w:before="144" w:afterLines="60" w:after="144"/>
      </w:pPr>
      <w:r w:rsidRPr="0071574B">
        <w:rPr>
          <w:b/>
          <w:bCs/>
        </w:rPr>
        <w:t>ОПИСАНИЕ</w:t>
      </w:r>
      <w:r w:rsidR="008D7611" w:rsidRPr="00E47FD2">
        <w:t>: прибыль заморожена в активах (недвижимость, оборудование и пр.).</w:t>
      </w:r>
    </w:p>
    <w:p w14:paraId="26ABCB66" w14:textId="322C1E6B" w:rsidR="008D7611" w:rsidRPr="00E47FD2" w:rsidRDefault="0071574B" w:rsidP="003B46A7">
      <w:pPr>
        <w:spacing w:beforeLines="60" w:before="144" w:afterLines="60" w:after="144"/>
      </w:pPr>
      <w:r w:rsidRPr="0071574B">
        <w:rPr>
          <w:b/>
          <w:bCs/>
        </w:rPr>
        <w:t>ГИПОТЕЗЫ</w:t>
      </w:r>
      <w:r w:rsidR="008D7611" w:rsidRPr="00E47FD2">
        <w:t>:</w:t>
      </w:r>
    </w:p>
    <w:p w14:paraId="27A6C8F2" w14:textId="1A57ED75" w:rsidR="008D7611" w:rsidRPr="005314AA" w:rsidRDefault="006E5903" w:rsidP="006E5903">
      <w:pPr>
        <w:pStyle w:val="-0"/>
      </w:pPr>
      <w:bookmarkStart w:id="17" w:name="_Hlk208394204"/>
      <w:r w:rsidRPr="005314AA">
        <w:t>ОТСУТСТВИЕ КОНТРОЛЯ ЗА ДЕНЕЖНОЙ ПОЗИЦИЕЙ</w:t>
      </w:r>
      <w:bookmarkEnd w:id="17"/>
    </w:p>
    <w:p w14:paraId="23E53F59" w14:textId="77777777" w:rsidR="00973E0B" w:rsidRPr="00E47FD2" w:rsidRDefault="00973E0B" w:rsidP="00973E0B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2CBBF14E" w14:textId="77777777" w:rsidR="00973E0B" w:rsidRPr="00E47FD2" w:rsidRDefault="00973E0B" w:rsidP="0071574B">
      <w:pPr>
        <w:pStyle w:val="Bullets"/>
      </w:pPr>
      <w:r w:rsidRPr="00E47FD2">
        <w:t>Финансовые отчеты компании</w:t>
      </w:r>
    </w:p>
    <w:p w14:paraId="45281FD7" w14:textId="77777777" w:rsidR="00973E0B" w:rsidRPr="00E47FD2" w:rsidRDefault="00973E0B" w:rsidP="00973E0B">
      <w:pPr>
        <w:spacing w:beforeLines="60" w:before="144" w:afterLines="60" w:after="144"/>
      </w:pPr>
      <w:r w:rsidRPr="00E47FD2">
        <w:t>Признаки подтверждения гипотезы:</w:t>
      </w:r>
    </w:p>
    <w:p w14:paraId="192EB39C" w14:textId="495BD370" w:rsidR="00646950" w:rsidRPr="00E47FD2" w:rsidRDefault="00646950" w:rsidP="0071574B">
      <w:pPr>
        <w:pStyle w:val="Bullets"/>
      </w:pPr>
      <w:r w:rsidRPr="00E47FD2">
        <w:t>Существенное увеличение статей оборотного капитала: запасы, незавершенное производство, дебиторская задолженность; авансы поставщикам</w:t>
      </w:r>
    </w:p>
    <w:p w14:paraId="23A92437" w14:textId="77777777" w:rsidR="00646950" w:rsidRPr="00E47FD2" w:rsidRDefault="00646950" w:rsidP="0071574B">
      <w:pPr>
        <w:pStyle w:val="Bullets"/>
      </w:pPr>
      <w:r w:rsidRPr="00E47FD2">
        <w:t>Существенное снижение статьи «кредиторская задолженность»</w:t>
      </w:r>
    </w:p>
    <w:p w14:paraId="30A8F6AF" w14:textId="302DA2FE" w:rsidR="00E0639D" w:rsidRPr="00E47FD2" w:rsidRDefault="00E0639D" w:rsidP="0071574B">
      <w:pPr>
        <w:pStyle w:val="Bullets"/>
      </w:pPr>
      <w:r w:rsidRPr="00E47FD2">
        <w:t>Денежный поток от операционной деятельности меньше, чем денежный отток по инвестиционной деятельности и/или финансовой</w:t>
      </w:r>
    </w:p>
    <w:p w14:paraId="05A32343" w14:textId="77777777" w:rsidR="00783850" w:rsidRPr="00E47FD2" w:rsidRDefault="00783850" w:rsidP="00783850">
      <w:pPr>
        <w:spacing w:beforeLines="60" w:before="144" w:afterLines="60" w:after="144"/>
      </w:pPr>
      <w:r w:rsidRPr="00E47FD2">
        <w:t>Алгоритм подтверждения гипотезы:</w:t>
      </w:r>
    </w:p>
    <w:p w14:paraId="6EEA6CD2" w14:textId="50F5F5C4" w:rsidR="00973E0B" w:rsidRDefault="00783850" w:rsidP="0071574B">
      <w:pPr>
        <w:pStyle w:val="Bullets"/>
      </w:pPr>
      <w:r w:rsidRPr="00E47FD2">
        <w:t xml:space="preserve">Расчеты на базе отчетов по МСФО </w:t>
      </w:r>
    </w:p>
    <w:p w14:paraId="2D28A87A" w14:textId="77777777" w:rsidR="0098443C" w:rsidRDefault="0098443C" w:rsidP="0098443C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0085800A" w14:textId="41BCD412" w:rsidR="0098443C" w:rsidRDefault="0098443C" w:rsidP="0071574B">
      <w:pPr>
        <w:pStyle w:val="Bullets"/>
      </w:pPr>
      <w:r>
        <w:t>Где замораживается оборотный капитал (дебиторская задолженность или запасы)?</w:t>
      </w:r>
    </w:p>
    <w:p w14:paraId="056D3035" w14:textId="1720BBF5" w:rsidR="0098443C" w:rsidRDefault="0098443C" w:rsidP="0071574B">
      <w:pPr>
        <w:pStyle w:val="Bullets"/>
      </w:pPr>
      <w:r>
        <w:t xml:space="preserve">Есть ли еженедельный/ежедневный </w:t>
      </w:r>
      <w:proofErr w:type="spellStart"/>
      <w:r>
        <w:t>cash-flow</w:t>
      </w:r>
      <w:proofErr w:type="spellEnd"/>
      <w:r>
        <w:t xml:space="preserve"> прогноз? </w:t>
      </w:r>
    </w:p>
    <w:p w14:paraId="48D86068" w14:textId="35ACB29C" w:rsidR="0098443C" w:rsidRDefault="0098443C" w:rsidP="0071574B">
      <w:pPr>
        <w:pStyle w:val="Bullets"/>
      </w:pPr>
      <w:r>
        <w:t>Какие лимиты денежных средств вы держите на случай просадок?</w:t>
      </w:r>
    </w:p>
    <w:p w14:paraId="4477AAEE" w14:textId="4D9032C4" w:rsidR="008D7611" w:rsidRPr="005314AA" w:rsidRDefault="001A2D42" w:rsidP="001A2D42">
      <w:pPr>
        <w:pStyle w:val="-0"/>
      </w:pPr>
      <w:bookmarkStart w:id="18" w:name="_Hlk208394209"/>
      <w:r w:rsidRPr="005314AA">
        <w:t>ИНВЕСТИЦИИ БЕЗ РАСЧ</w:t>
      </w:r>
      <w:r>
        <w:t>Е</w:t>
      </w:r>
      <w:r w:rsidRPr="005314AA">
        <w:t>ТА НА ВОЗВРАТ</w:t>
      </w:r>
      <w:bookmarkEnd w:id="18"/>
    </w:p>
    <w:p w14:paraId="23CE9DE1" w14:textId="77777777" w:rsidR="00A04EC4" w:rsidRPr="00E47FD2" w:rsidRDefault="00A04EC4" w:rsidP="00A04EC4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488B95A2" w14:textId="19521FB1" w:rsidR="00A04EC4" w:rsidRPr="00E47FD2" w:rsidRDefault="00A04EC4" w:rsidP="0071574B">
      <w:pPr>
        <w:pStyle w:val="Bullets"/>
      </w:pPr>
      <w:r w:rsidRPr="00E47FD2">
        <w:t>Финансовые отчеты компании</w:t>
      </w:r>
    </w:p>
    <w:p w14:paraId="7E967DBF" w14:textId="19E268BF" w:rsidR="00944B0D" w:rsidRPr="00E47FD2" w:rsidRDefault="00944B0D" w:rsidP="0071574B">
      <w:pPr>
        <w:pStyle w:val="Bullets"/>
      </w:pPr>
      <w:r w:rsidRPr="00E47FD2">
        <w:t>Интервью топ-менеджмента</w:t>
      </w:r>
    </w:p>
    <w:p w14:paraId="26D4E24C" w14:textId="77777777" w:rsidR="00A04EC4" w:rsidRPr="00E47FD2" w:rsidRDefault="00A04EC4" w:rsidP="00A04EC4">
      <w:pPr>
        <w:spacing w:beforeLines="60" w:before="144" w:afterLines="60" w:after="144"/>
      </w:pPr>
      <w:r w:rsidRPr="00E47FD2">
        <w:t>Признаки подтверждения гипотезы:</w:t>
      </w:r>
    </w:p>
    <w:p w14:paraId="78EC563F" w14:textId="0E55F38D" w:rsidR="006E7E52" w:rsidRPr="00E47FD2" w:rsidRDefault="00E136ED" w:rsidP="0071574B">
      <w:pPr>
        <w:pStyle w:val="Bullets"/>
      </w:pPr>
      <w:r w:rsidRPr="00E47FD2">
        <w:t>Увеличение инвестиций во внеоборотные средства на фоне</w:t>
      </w:r>
      <w:r w:rsidR="00944B0D" w:rsidRPr="00E47FD2">
        <w:t xml:space="preserve"> </w:t>
      </w:r>
      <w:r w:rsidR="006E7E52" w:rsidRPr="00E47FD2">
        <w:t xml:space="preserve">высоких процентных ставок: реальная </w:t>
      </w:r>
      <w:r w:rsidR="00557C10" w:rsidRPr="00E47FD2">
        <w:t xml:space="preserve">процентная </w:t>
      </w:r>
      <w:r w:rsidR="006E7E52" w:rsidRPr="00E47FD2">
        <w:t xml:space="preserve">ставка от 6-8 </w:t>
      </w:r>
      <w:proofErr w:type="spellStart"/>
      <w:r w:rsidR="006E7E52" w:rsidRPr="00E47FD2">
        <w:t>п.п</w:t>
      </w:r>
      <w:proofErr w:type="spellEnd"/>
      <w:r w:rsidR="006E7E52" w:rsidRPr="00E47FD2">
        <w:t>.</w:t>
      </w:r>
    </w:p>
    <w:p w14:paraId="39544F92" w14:textId="37139459" w:rsidR="006E7E52" w:rsidRPr="00E47FD2" w:rsidRDefault="00944B0D" w:rsidP="0071574B">
      <w:pPr>
        <w:pStyle w:val="Bullets"/>
      </w:pPr>
      <w:r w:rsidRPr="00E47FD2">
        <w:t xml:space="preserve">Информация из интервью топ-менеджмента об инвестициях в проектах с </w:t>
      </w:r>
      <w:r w:rsidRPr="00E47FD2">
        <w:rPr>
          <w:lang w:val="en-US"/>
        </w:rPr>
        <w:t>IRR</w:t>
      </w:r>
      <w:r w:rsidRPr="00E47FD2">
        <w:t xml:space="preserve"> менее </w:t>
      </w:r>
      <w:r w:rsidR="00DD2F93" w:rsidRPr="00E47FD2">
        <w:t>15-</w:t>
      </w:r>
      <w:r w:rsidRPr="00E47FD2">
        <w:t>20%</w:t>
      </w:r>
    </w:p>
    <w:p w14:paraId="0A8E362E" w14:textId="77777777" w:rsidR="00C5114B" w:rsidRPr="00E47FD2" w:rsidRDefault="00C5114B" w:rsidP="00C5114B">
      <w:pPr>
        <w:spacing w:beforeLines="60" w:before="144" w:afterLines="60" w:after="144"/>
      </w:pPr>
      <w:r w:rsidRPr="00E47FD2">
        <w:t>Алгоритм подтверждения гипотезы:</w:t>
      </w:r>
    </w:p>
    <w:p w14:paraId="0CC143AD" w14:textId="3A31A218" w:rsidR="00C5114B" w:rsidRPr="00E47FD2" w:rsidRDefault="00C5114B" w:rsidP="0071574B">
      <w:pPr>
        <w:pStyle w:val="Bullets"/>
      </w:pPr>
      <w:r w:rsidRPr="00E47FD2">
        <w:t xml:space="preserve">Смотрим динамику по статьям внеоборотных средств на базе отчетов по МСФО </w:t>
      </w:r>
    </w:p>
    <w:p w14:paraId="1D24449E" w14:textId="4B1266A5" w:rsidR="00C5114B" w:rsidRPr="00E47FD2" w:rsidRDefault="00C5114B" w:rsidP="0071574B">
      <w:pPr>
        <w:pStyle w:val="Bullets"/>
      </w:pPr>
      <w:r w:rsidRPr="00E47FD2">
        <w:t>Реальную ставку считаем как «номинальная процентная ставка по кредиту минус инфляция (обычно ИПЦ)»</w:t>
      </w:r>
    </w:p>
    <w:p w14:paraId="1BF892A6" w14:textId="5271C674" w:rsidR="005B60D7" w:rsidRPr="00E47FD2" w:rsidRDefault="005B60D7" w:rsidP="0071574B">
      <w:pPr>
        <w:pStyle w:val="Bullets"/>
      </w:pPr>
      <w:r w:rsidRPr="00E47FD2">
        <w:t xml:space="preserve">Смотрим бизнес-план по </w:t>
      </w:r>
      <w:proofErr w:type="spellStart"/>
      <w:r w:rsidRPr="00E47FD2">
        <w:t>инвест</w:t>
      </w:r>
      <w:proofErr w:type="spellEnd"/>
      <w:r w:rsidRPr="00E47FD2">
        <w:t xml:space="preserve"> проекту, если направлялся в банк</w:t>
      </w:r>
    </w:p>
    <w:p w14:paraId="3297D681" w14:textId="605890EC" w:rsidR="00A04EC4" w:rsidRDefault="005B60D7" w:rsidP="0071574B">
      <w:pPr>
        <w:pStyle w:val="Bullets"/>
      </w:pPr>
      <w:proofErr w:type="spellStart"/>
      <w:r w:rsidRPr="00E47FD2">
        <w:lastRenderedPageBreak/>
        <w:t>Парсим</w:t>
      </w:r>
      <w:proofErr w:type="spellEnd"/>
      <w:r w:rsidRPr="00E47FD2">
        <w:t xml:space="preserve"> новости</w:t>
      </w:r>
    </w:p>
    <w:p w14:paraId="627B602E" w14:textId="77777777" w:rsidR="0098443C" w:rsidRDefault="0098443C" w:rsidP="0098443C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12A1FACB" w14:textId="7E780FDE" w:rsidR="00C169B3" w:rsidRDefault="00C169B3" w:rsidP="0071574B">
      <w:pPr>
        <w:pStyle w:val="Bullets"/>
      </w:pPr>
      <w:r>
        <w:t>Какие текущие инвестиции не дают ожидаемого возврата и через какой срок ожидается окупаемость?</w:t>
      </w:r>
    </w:p>
    <w:p w14:paraId="1A09214C" w14:textId="77777777" w:rsidR="00C169B3" w:rsidRDefault="00C169B3" w:rsidP="0071574B">
      <w:pPr>
        <w:pStyle w:val="Bullets"/>
      </w:pPr>
      <w:r>
        <w:t>Как оценивалась привлекательность инвестпроектов при принятии решения?</w:t>
      </w:r>
    </w:p>
    <w:p w14:paraId="1D72055F" w14:textId="4F97DDB6" w:rsidR="00C169B3" w:rsidRDefault="00C169B3" w:rsidP="0071574B">
      <w:pPr>
        <w:pStyle w:val="Bullets"/>
      </w:pPr>
      <w:r>
        <w:t xml:space="preserve">Проводится ли оценка фактических показателей? </w:t>
      </w:r>
    </w:p>
    <w:p w14:paraId="400BCDDA" w14:textId="2A96473D" w:rsidR="0098443C" w:rsidRPr="00E47FD2" w:rsidRDefault="00C169B3" w:rsidP="0071574B">
      <w:pPr>
        <w:pStyle w:val="Bullets"/>
      </w:pPr>
      <w:r>
        <w:t>Рассматривали ли вы временное замораживание CAPEX или продажу активов для восстановления ликвидности?</w:t>
      </w:r>
    </w:p>
    <w:p w14:paraId="3DE53D16" w14:textId="74F29307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1E65398E" w14:textId="304BE17E" w:rsidR="008D7611" w:rsidRPr="00E47FD2" w:rsidRDefault="008D7611" w:rsidP="0071574B">
      <w:pPr>
        <w:pStyle w:val="Bullets"/>
      </w:pPr>
      <w:r w:rsidRPr="00E47FD2">
        <w:t xml:space="preserve">Продать часть активов </w:t>
      </w:r>
    </w:p>
    <w:p w14:paraId="2C5DB7C8" w14:textId="60670122" w:rsidR="008D7611" w:rsidRPr="00E47FD2" w:rsidRDefault="008D7611" w:rsidP="0071574B">
      <w:pPr>
        <w:pStyle w:val="Bullets"/>
      </w:pPr>
      <w:r w:rsidRPr="00E47FD2">
        <w:t>Оптимизировать структуру капитала</w:t>
      </w:r>
    </w:p>
    <w:p w14:paraId="22603A2A" w14:textId="212BC079" w:rsidR="008D7611" w:rsidRPr="00E47FD2" w:rsidRDefault="008D7611" w:rsidP="0071574B">
      <w:pPr>
        <w:pStyle w:val="Bullets"/>
      </w:pPr>
      <w:r w:rsidRPr="00E47FD2">
        <w:t xml:space="preserve">Внедрить </w:t>
      </w:r>
      <w:r w:rsidRPr="00D959B2">
        <w:t>KPI</w:t>
      </w:r>
      <w:r w:rsidRPr="00E47FD2">
        <w:t xml:space="preserve"> по денежному циклу</w:t>
      </w:r>
    </w:p>
    <w:p w14:paraId="167270CD" w14:textId="26948223" w:rsidR="008D7611" w:rsidRPr="00E47FD2" w:rsidRDefault="0071574B" w:rsidP="0071574B">
      <w:pPr>
        <w:pStyle w:val="1"/>
      </w:pPr>
      <w:r w:rsidRPr="00E47FD2">
        <w:t>КУРС ВАЛЮТ МЕНЯЕТСЯ, ЧТО ПРИВОДИТ К РЕЗКОМУ РОСТУ ЗАТРАТ</w:t>
      </w:r>
    </w:p>
    <w:p w14:paraId="3F5E22C4" w14:textId="3BAB99D9" w:rsidR="008D7611" w:rsidRPr="00E47FD2" w:rsidRDefault="00B735FE" w:rsidP="003B46A7">
      <w:pPr>
        <w:spacing w:beforeLines="60" w:before="144" w:afterLines="60" w:after="144"/>
      </w:pPr>
      <w:r w:rsidRPr="00B735FE">
        <w:rPr>
          <w:b/>
          <w:bCs/>
        </w:rPr>
        <w:t>ОПИСАНИЕ</w:t>
      </w:r>
      <w:r w:rsidR="008D7611" w:rsidRPr="00E47FD2">
        <w:t>: зависимость от импорта без хеджирования рисков.</w:t>
      </w:r>
    </w:p>
    <w:p w14:paraId="19689F2F" w14:textId="35735EB8" w:rsidR="008D7611" w:rsidRPr="00E47FD2" w:rsidRDefault="00B735FE" w:rsidP="003B46A7">
      <w:pPr>
        <w:spacing w:beforeLines="60" w:before="144" w:afterLines="60" w:after="144"/>
      </w:pPr>
      <w:r w:rsidRPr="00B735FE">
        <w:rPr>
          <w:b/>
          <w:bCs/>
        </w:rPr>
        <w:t>ГИПОТЕЗЫ</w:t>
      </w:r>
      <w:r w:rsidR="008D7611" w:rsidRPr="00E47FD2">
        <w:t>:</w:t>
      </w:r>
    </w:p>
    <w:p w14:paraId="5DAF89B7" w14:textId="15BDBF9D" w:rsidR="008D7611" w:rsidRPr="00CE5BB4" w:rsidRDefault="001A2D42" w:rsidP="001A2D42">
      <w:pPr>
        <w:pStyle w:val="-0"/>
      </w:pPr>
      <w:bookmarkStart w:id="19" w:name="_Hlk208394227"/>
      <w:r w:rsidRPr="00CE5BB4">
        <w:t>ВАЛЮТНЫЕ ЗАКУПКИ БЕЗ ХЕДЖИРОВАНИЯ</w:t>
      </w:r>
    </w:p>
    <w:bookmarkEnd w:id="19"/>
    <w:p w14:paraId="093202C8" w14:textId="77777777" w:rsidR="005E6B38" w:rsidRPr="00E47FD2" w:rsidRDefault="005E6B38" w:rsidP="005E6B38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5EA178F0" w14:textId="157B8B6E" w:rsidR="005E6B38" w:rsidRPr="00E47FD2" w:rsidRDefault="005E6B38" w:rsidP="0071574B">
      <w:pPr>
        <w:pStyle w:val="Bullets"/>
      </w:pPr>
      <w:r w:rsidRPr="00E47FD2">
        <w:t>Финансовые отчеты компании</w:t>
      </w:r>
    </w:p>
    <w:p w14:paraId="4E953E1D" w14:textId="417C93B1" w:rsidR="00C8449F" w:rsidRPr="00E47FD2" w:rsidRDefault="00C8449F" w:rsidP="0071574B">
      <w:pPr>
        <w:pStyle w:val="Bullets"/>
      </w:pPr>
      <w:r w:rsidRPr="00E47FD2">
        <w:t>Банк России</w:t>
      </w:r>
    </w:p>
    <w:p w14:paraId="3FA0AF56" w14:textId="59668F53" w:rsidR="00776DBC" w:rsidRPr="00E47FD2" w:rsidRDefault="00776DBC" w:rsidP="0071574B">
      <w:pPr>
        <w:pStyle w:val="Bullets"/>
      </w:pPr>
      <w:r w:rsidRPr="00E47FD2">
        <w:t>Отраслевые агентства</w:t>
      </w:r>
    </w:p>
    <w:p w14:paraId="73A9778F" w14:textId="77777777" w:rsidR="005E6B38" w:rsidRPr="00E47FD2" w:rsidRDefault="005E6B38" w:rsidP="005E6B38">
      <w:pPr>
        <w:spacing w:beforeLines="60" w:before="144" w:afterLines="60" w:after="144"/>
      </w:pPr>
      <w:r w:rsidRPr="00E47FD2">
        <w:t>Признаки подтверждения гипотезы:</w:t>
      </w:r>
    </w:p>
    <w:p w14:paraId="563D6163" w14:textId="184426DC" w:rsidR="005E6B38" w:rsidRPr="00E47FD2" w:rsidRDefault="005E6B38" w:rsidP="0071574B">
      <w:pPr>
        <w:pStyle w:val="Bullets"/>
      </w:pPr>
      <w:r w:rsidRPr="00E47FD2">
        <w:t>Отсутствие форвардных или иных хеджирующих контрактов на валютный курс</w:t>
      </w:r>
    </w:p>
    <w:p w14:paraId="09937881" w14:textId="6CAFC286" w:rsidR="005E6B38" w:rsidRPr="00E47FD2" w:rsidRDefault="00776DBC" w:rsidP="0071574B">
      <w:pPr>
        <w:pStyle w:val="Bullets"/>
      </w:pPr>
      <w:r w:rsidRPr="00E47FD2">
        <w:t>Зависимость отрасли от импорта сырья (в отчетах отраслевых агентств)</w:t>
      </w:r>
    </w:p>
    <w:p w14:paraId="09281400" w14:textId="4DF63B75" w:rsidR="005E6B38" w:rsidRPr="00E47FD2" w:rsidRDefault="00C8449F" w:rsidP="0071574B">
      <w:pPr>
        <w:pStyle w:val="Bullets"/>
      </w:pPr>
      <w:r w:rsidRPr="00E47FD2">
        <w:t>Негативная динамика курса рубля в отчетном периоде</w:t>
      </w:r>
    </w:p>
    <w:p w14:paraId="08E2AC92" w14:textId="77777777" w:rsidR="005B60D7" w:rsidRPr="00E47FD2" w:rsidRDefault="005B60D7" w:rsidP="005B60D7">
      <w:pPr>
        <w:spacing w:beforeLines="60" w:before="144" w:afterLines="60" w:after="144"/>
      </w:pPr>
      <w:r w:rsidRPr="00E47FD2">
        <w:t>Алгоритм подтверждения гипотезы:</w:t>
      </w:r>
    </w:p>
    <w:p w14:paraId="7B031D8D" w14:textId="48ACCEE0" w:rsidR="005B60D7" w:rsidRPr="00E47FD2" w:rsidRDefault="00825AEC" w:rsidP="0071574B">
      <w:pPr>
        <w:pStyle w:val="Bullets"/>
      </w:pPr>
      <w:r w:rsidRPr="00E47FD2">
        <w:t>Смотрим комментарии в отчетах</w:t>
      </w:r>
      <w:r w:rsidR="005B60D7" w:rsidRPr="00E47FD2">
        <w:t xml:space="preserve"> по МСФО </w:t>
      </w:r>
      <w:r w:rsidRPr="00E47FD2">
        <w:t>по хеджированию</w:t>
      </w:r>
    </w:p>
    <w:p w14:paraId="28893467" w14:textId="4E6B402F" w:rsidR="00825AEC" w:rsidRPr="00E47FD2" w:rsidRDefault="00825AEC" w:rsidP="0071574B">
      <w:pPr>
        <w:pStyle w:val="Bullets"/>
      </w:pPr>
      <w:r w:rsidRPr="00E47FD2">
        <w:t>В отчетах агентств или аналитическом хабе берем долю импорта сырья в отрасли. Альтернативно, можно посмотреть импорт через статистику ФТС. Потребление сырья либо есть в отчетах агентств, либо может быть рассчитано на основе удельных норм расхода</w:t>
      </w:r>
    </w:p>
    <w:p w14:paraId="038A31CE" w14:textId="4C5CA62D" w:rsidR="00825AEC" w:rsidRDefault="00825AEC" w:rsidP="0071574B">
      <w:pPr>
        <w:pStyle w:val="Bullets"/>
      </w:pPr>
      <w:r w:rsidRPr="00E47FD2">
        <w:t>Динамика курса берется с сайта Банка России</w:t>
      </w:r>
    </w:p>
    <w:p w14:paraId="7BAB3F4E" w14:textId="77777777" w:rsidR="005161B4" w:rsidRDefault="005161B4" w:rsidP="005161B4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1E210337" w14:textId="4A1C2A92" w:rsidR="005161B4" w:rsidRDefault="005161B4" w:rsidP="0071574B">
      <w:pPr>
        <w:pStyle w:val="Bullets"/>
      </w:pPr>
      <w:r>
        <w:t>Какая доля валютной составляющей в себестоимости и операционных расходах? В какой валюте происходят оплаты поставщикам?</w:t>
      </w:r>
    </w:p>
    <w:p w14:paraId="5465625C" w14:textId="24D2691D" w:rsidR="005161B4" w:rsidRDefault="005161B4" w:rsidP="0071574B">
      <w:pPr>
        <w:pStyle w:val="Bullets"/>
      </w:pPr>
      <w:r>
        <w:t>Утверждена ли политика хеджирования валютных рисков и какой статус текущего портфеля хеджей? Используются ли методы сценарного планирования в компании?</w:t>
      </w:r>
    </w:p>
    <w:p w14:paraId="7C1FF3CF" w14:textId="371744DE" w:rsidR="005161B4" w:rsidRDefault="005161B4" w:rsidP="0071574B">
      <w:pPr>
        <w:pStyle w:val="Bullets"/>
      </w:pPr>
      <w:r>
        <w:lastRenderedPageBreak/>
        <w:t xml:space="preserve">Какие быстрые меры по снижению валютного риска возможны (переговоры о валюте контрактов, переключение на локальных поставщиков)? </w:t>
      </w:r>
    </w:p>
    <w:p w14:paraId="324321CD" w14:textId="1BC8EE34" w:rsidR="008D7611" w:rsidRPr="00CE5BB4" w:rsidRDefault="001A2D42" w:rsidP="001A2D42">
      <w:pPr>
        <w:pStyle w:val="-0"/>
      </w:pPr>
      <w:bookmarkStart w:id="20" w:name="_Hlk208394232"/>
      <w:r w:rsidRPr="00CE5BB4">
        <w:t>ВАЛЮТНЫЕ КРЕДИТЫ С ПЕРЕОЦЕНКОЙ</w:t>
      </w:r>
    </w:p>
    <w:bookmarkEnd w:id="20"/>
    <w:p w14:paraId="2F0B415D" w14:textId="77777777" w:rsidR="00776DBC" w:rsidRPr="00E47FD2" w:rsidRDefault="00776DBC" w:rsidP="00776DBC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5DD74B93" w14:textId="03705AD4" w:rsidR="00776DBC" w:rsidRPr="00E47FD2" w:rsidRDefault="00776DBC" w:rsidP="0071574B">
      <w:pPr>
        <w:pStyle w:val="Bullets"/>
      </w:pPr>
      <w:r w:rsidRPr="00E47FD2">
        <w:t>Финансовые отчеты компании</w:t>
      </w:r>
    </w:p>
    <w:p w14:paraId="0859283F" w14:textId="3E75FAF3" w:rsidR="00C8449F" w:rsidRPr="00E47FD2" w:rsidRDefault="00C8449F" w:rsidP="0071574B">
      <w:pPr>
        <w:pStyle w:val="Bullets"/>
      </w:pPr>
      <w:r w:rsidRPr="00E47FD2">
        <w:t>Банк России</w:t>
      </w:r>
    </w:p>
    <w:p w14:paraId="3ACCEDF8" w14:textId="77777777" w:rsidR="00776DBC" w:rsidRPr="00E47FD2" w:rsidRDefault="00776DBC" w:rsidP="001A2D42">
      <w:r w:rsidRPr="00E47FD2">
        <w:t>Признаки подтверждения гипотезы:</w:t>
      </w:r>
    </w:p>
    <w:p w14:paraId="62D22386" w14:textId="311D5F6C" w:rsidR="00776DBC" w:rsidRPr="00E47FD2" w:rsidRDefault="00776DBC" w:rsidP="0071574B">
      <w:pPr>
        <w:pStyle w:val="Bullets"/>
      </w:pPr>
      <w:r w:rsidRPr="00E47FD2">
        <w:t>Существенный объем активов или пассивов, номинированных в валюте</w:t>
      </w:r>
    </w:p>
    <w:p w14:paraId="4EE28362" w14:textId="23789095" w:rsidR="00C8449F" w:rsidRPr="00E47FD2" w:rsidRDefault="00C8449F" w:rsidP="0071574B">
      <w:pPr>
        <w:pStyle w:val="Bullets"/>
      </w:pPr>
      <w:r w:rsidRPr="00E47FD2">
        <w:t>Негативная динамика курса рубля в отчетном периоде</w:t>
      </w:r>
    </w:p>
    <w:p w14:paraId="423AC1BB" w14:textId="77777777" w:rsidR="00794F48" w:rsidRPr="00E47FD2" w:rsidRDefault="00794F48" w:rsidP="00794F48">
      <w:pPr>
        <w:spacing w:beforeLines="60" w:before="144" w:afterLines="60" w:after="144"/>
      </w:pPr>
      <w:r w:rsidRPr="00E47FD2">
        <w:t>Алгоритм подтверждения гипотезы:</w:t>
      </w:r>
    </w:p>
    <w:p w14:paraId="63270084" w14:textId="56DEAF31" w:rsidR="00794F48" w:rsidRPr="00E47FD2" w:rsidRDefault="00794F48" w:rsidP="0071574B">
      <w:pPr>
        <w:pStyle w:val="Bullets"/>
      </w:pPr>
      <w:r w:rsidRPr="00E47FD2">
        <w:t xml:space="preserve">Расчеты на базе отчетов по МСФО </w:t>
      </w:r>
    </w:p>
    <w:p w14:paraId="37F3BEF2" w14:textId="0DBE6253" w:rsidR="00794F48" w:rsidRDefault="00794F48" w:rsidP="00B735FE">
      <w:pPr>
        <w:pStyle w:val="Bullets"/>
      </w:pPr>
      <w:r w:rsidRPr="00E47FD2">
        <w:t>Курс рубля на сайте Банка России</w:t>
      </w:r>
    </w:p>
    <w:p w14:paraId="540C7067" w14:textId="77777777" w:rsidR="005161B4" w:rsidRDefault="005161B4" w:rsidP="005161B4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6079335C" w14:textId="3FF77847" w:rsidR="005161B4" w:rsidRPr="00246FFE" w:rsidRDefault="005161B4" w:rsidP="00B735FE">
      <w:pPr>
        <w:pStyle w:val="Bullets"/>
      </w:pPr>
      <w:r w:rsidRPr="00246FFE">
        <w:t>Доля валютных кредитов в балансе и как часто происходит переоценка?</w:t>
      </w:r>
    </w:p>
    <w:p w14:paraId="32AB9123" w14:textId="2C081690" w:rsidR="005161B4" w:rsidRPr="00246FFE" w:rsidRDefault="005161B4" w:rsidP="00B735FE">
      <w:pPr>
        <w:pStyle w:val="Bullets"/>
      </w:pPr>
      <w:r w:rsidRPr="00246FFE">
        <w:t xml:space="preserve">Как изменение курса влияет на процентные расходы и ковенанты по долгам? </w:t>
      </w:r>
    </w:p>
    <w:p w14:paraId="3287230C" w14:textId="7AEBBA89" w:rsidR="005161B4" w:rsidRPr="00246FFE" w:rsidRDefault="005161B4" w:rsidP="00B735FE">
      <w:pPr>
        <w:pStyle w:val="Bullets"/>
      </w:pPr>
      <w:r w:rsidRPr="00246FFE">
        <w:t>Есть ли опции рефинансирования или перекредитования в локальной валюте?</w:t>
      </w:r>
    </w:p>
    <w:p w14:paraId="547473AA" w14:textId="4AE9AE71" w:rsidR="008D7611" w:rsidRPr="00CE5BB4" w:rsidRDefault="00B735FE" w:rsidP="00B735FE">
      <w:pPr>
        <w:pStyle w:val="-0"/>
      </w:pPr>
      <w:bookmarkStart w:id="21" w:name="_Hlk208394235"/>
      <w:r w:rsidRPr="00CE5BB4">
        <w:t>ОТСУТСТВИЕ ПОЛИТИКИ УПРАВЛЕНИЯ РИСКАМИ</w:t>
      </w:r>
    </w:p>
    <w:bookmarkEnd w:id="21"/>
    <w:p w14:paraId="73B1DE15" w14:textId="77777777" w:rsidR="00C8449F" w:rsidRPr="00E47FD2" w:rsidRDefault="00C8449F" w:rsidP="00C8449F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09A1D427" w14:textId="77777777" w:rsidR="00C8449F" w:rsidRPr="00E47FD2" w:rsidRDefault="00C8449F" w:rsidP="00B735FE">
      <w:pPr>
        <w:pStyle w:val="Bullets"/>
      </w:pPr>
      <w:r w:rsidRPr="00E47FD2">
        <w:t>Финансовые отчеты компании</w:t>
      </w:r>
    </w:p>
    <w:p w14:paraId="66D281B7" w14:textId="77777777" w:rsidR="00C8449F" w:rsidRPr="00E47FD2" w:rsidRDefault="00C8449F" w:rsidP="00C8449F">
      <w:pPr>
        <w:spacing w:beforeLines="60" w:before="144" w:afterLines="60" w:after="144"/>
      </w:pPr>
      <w:r w:rsidRPr="00E47FD2">
        <w:t>Признаки подтверждения гипотезы:</w:t>
      </w:r>
    </w:p>
    <w:p w14:paraId="34C7390D" w14:textId="4B2FC983" w:rsidR="00C8449F" w:rsidRPr="00E47FD2" w:rsidRDefault="00C8449F" w:rsidP="00B735FE">
      <w:pPr>
        <w:pStyle w:val="Bullets"/>
      </w:pPr>
      <w:r w:rsidRPr="00E47FD2">
        <w:t>Отсутствие упоминания о политике управления рисками в финансовых отчетах</w:t>
      </w:r>
    </w:p>
    <w:p w14:paraId="4F415F34" w14:textId="77777777" w:rsidR="00437625" w:rsidRPr="00E47FD2" w:rsidRDefault="00437625" w:rsidP="00437625">
      <w:pPr>
        <w:spacing w:beforeLines="60" w:before="144" w:afterLines="60" w:after="144"/>
      </w:pPr>
      <w:r w:rsidRPr="00E47FD2">
        <w:t>Алгоритм подтверждения гипотезы:</w:t>
      </w:r>
    </w:p>
    <w:p w14:paraId="19EE29C1" w14:textId="36D7D1AE" w:rsidR="00437625" w:rsidRPr="00E47FD2" w:rsidRDefault="00437625" w:rsidP="00B735FE">
      <w:pPr>
        <w:pStyle w:val="Bullets"/>
      </w:pPr>
      <w:r w:rsidRPr="00E47FD2">
        <w:t>Смотрим в комментариях к отчету по МСФО в разделе «управление рисками» или аналогичном</w:t>
      </w:r>
    </w:p>
    <w:p w14:paraId="4043F7E5" w14:textId="77777777" w:rsidR="0035265E" w:rsidRDefault="0035265E" w:rsidP="0035265E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72483A78" w14:textId="4BB5A719" w:rsidR="0035265E" w:rsidRDefault="0035265E" w:rsidP="00B735FE">
      <w:pPr>
        <w:pStyle w:val="Bullets"/>
      </w:pPr>
      <w:r>
        <w:t>Есть ли политика по управлению финансовыми рисками (валютным, процентным и т.д.)?</w:t>
      </w:r>
    </w:p>
    <w:p w14:paraId="60A96EB4" w14:textId="30939C07" w:rsidR="0035265E" w:rsidRDefault="0035265E" w:rsidP="00B735FE">
      <w:pPr>
        <w:pStyle w:val="Bullets"/>
      </w:pPr>
      <w:r>
        <w:t xml:space="preserve">Проводились ли стресс-тесты на валютные шоки и какие сценарии прорабатывались? </w:t>
      </w:r>
    </w:p>
    <w:p w14:paraId="4FAD23D1" w14:textId="5F08C901" w:rsidR="0035265E" w:rsidRDefault="0035265E" w:rsidP="00B735FE">
      <w:pPr>
        <w:pStyle w:val="Bullets"/>
      </w:pPr>
      <w:r>
        <w:t>Кто отвечает в компании за риск-менеджмент и как быстро принимаются решения по корректировке позиций?</w:t>
      </w:r>
    </w:p>
    <w:p w14:paraId="12861175" w14:textId="050C9B44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3C588108" w14:textId="519B6404" w:rsidR="008D7611" w:rsidRPr="00E47FD2" w:rsidRDefault="008D7611" w:rsidP="00B735FE">
      <w:pPr>
        <w:pStyle w:val="Bullets"/>
      </w:pPr>
      <w:r w:rsidRPr="00E47FD2">
        <w:t>Закрыть открытые валютные позиции</w:t>
      </w:r>
    </w:p>
    <w:p w14:paraId="2A5AED58" w14:textId="1284B673" w:rsidR="008D7611" w:rsidRPr="00E47FD2" w:rsidRDefault="008D7611" w:rsidP="00B735FE">
      <w:pPr>
        <w:pStyle w:val="Bullets"/>
      </w:pPr>
      <w:r w:rsidRPr="00E47FD2">
        <w:t>Внедрить практики сценарного планирования</w:t>
      </w:r>
    </w:p>
    <w:p w14:paraId="037CF198" w14:textId="5C3CF5A6" w:rsidR="008D7611" w:rsidRPr="00E47FD2" w:rsidRDefault="00B735FE" w:rsidP="00843648">
      <w:pPr>
        <w:pStyle w:val="1"/>
      </w:pPr>
      <w:r w:rsidRPr="00E47FD2">
        <w:lastRenderedPageBreak/>
        <w:t>СЕЗОННЫЕ СКАЧКИ ПРИБЫЛИ</w:t>
      </w:r>
    </w:p>
    <w:p w14:paraId="6B4D0E23" w14:textId="7DAAA1EC" w:rsidR="008D7611" w:rsidRPr="00E47FD2" w:rsidRDefault="00B735FE" w:rsidP="00843648">
      <w:pPr>
        <w:keepNext/>
        <w:spacing w:beforeLines="60" w:before="144" w:afterLines="60" w:after="144"/>
      </w:pPr>
      <w:r w:rsidRPr="00B735FE">
        <w:rPr>
          <w:b/>
          <w:bCs/>
        </w:rPr>
        <w:t>ОПИСАНИЕ</w:t>
      </w:r>
      <w:r w:rsidR="008D7611" w:rsidRPr="00E47FD2">
        <w:t>: неэффективное управление затратами (закупки + ФОТ).</w:t>
      </w:r>
    </w:p>
    <w:p w14:paraId="06243E38" w14:textId="70150A8C" w:rsidR="008D7611" w:rsidRPr="00E47FD2" w:rsidRDefault="00B735FE" w:rsidP="00843648">
      <w:pPr>
        <w:keepNext/>
        <w:spacing w:beforeLines="60" w:before="144" w:afterLines="60" w:after="144"/>
      </w:pPr>
      <w:r w:rsidRPr="00B735FE">
        <w:rPr>
          <w:b/>
          <w:bCs/>
        </w:rPr>
        <w:t>ГИПОТЕЗЫ</w:t>
      </w:r>
      <w:r w:rsidR="008D7611" w:rsidRPr="00E47FD2">
        <w:t>:</w:t>
      </w:r>
    </w:p>
    <w:p w14:paraId="3773943B" w14:textId="4A8C2D20" w:rsidR="008D7611" w:rsidRPr="003519BF" w:rsidRDefault="00B735FE" w:rsidP="00B735FE">
      <w:pPr>
        <w:pStyle w:val="-0"/>
      </w:pPr>
      <w:bookmarkStart w:id="22" w:name="_Hlk208394286"/>
      <w:r w:rsidRPr="003519BF">
        <w:t xml:space="preserve">ПРОДУКТОВЫЙ ПОРТФЕЛЬ НЕ СБАЛАНСИРОВАН </w:t>
      </w:r>
    </w:p>
    <w:bookmarkEnd w:id="22"/>
    <w:p w14:paraId="056450FF" w14:textId="77777777" w:rsidR="008466A8" w:rsidRPr="00E47FD2" w:rsidRDefault="008466A8" w:rsidP="008466A8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7483E9A0" w14:textId="77777777" w:rsidR="008466A8" w:rsidRPr="00E47FD2" w:rsidRDefault="008466A8" w:rsidP="00B735FE">
      <w:pPr>
        <w:pStyle w:val="Bullets"/>
      </w:pPr>
      <w:r w:rsidRPr="00E47FD2">
        <w:t>Финансовые отчеты компании</w:t>
      </w:r>
    </w:p>
    <w:p w14:paraId="293B56D9" w14:textId="77777777" w:rsidR="008466A8" w:rsidRPr="00E47FD2" w:rsidRDefault="008466A8" w:rsidP="008466A8">
      <w:pPr>
        <w:spacing w:beforeLines="60" w:before="144" w:afterLines="60" w:after="144"/>
      </w:pPr>
      <w:r w:rsidRPr="00E47FD2">
        <w:t>Признаки подтверждения гипотезы:</w:t>
      </w:r>
    </w:p>
    <w:p w14:paraId="7DA8B27D" w14:textId="77777777" w:rsidR="008466A8" w:rsidRPr="00E47FD2" w:rsidRDefault="008466A8" w:rsidP="00B735FE">
      <w:pPr>
        <w:pStyle w:val="Bullets"/>
      </w:pPr>
      <w:r w:rsidRPr="00E47FD2">
        <w:t xml:space="preserve">Высокая сезонность выручки между кварталами на историческом интервале от 3 лет </w:t>
      </w:r>
    </w:p>
    <w:p w14:paraId="620FB609" w14:textId="77777777" w:rsidR="00666DC1" w:rsidRPr="00E47FD2" w:rsidRDefault="00666DC1" w:rsidP="00666DC1">
      <w:pPr>
        <w:spacing w:beforeLines="60" w:before="144" w:afterLines="60" w:after="144"/>
      </w:pPr>
      <w:r w:rsidRPr="00E47FD2">
        <w:t>Алгоритм подтверждения гипотезы:</w:t>
      </w:r>
    </w:p>
    <w:p w14:paraId="0FC75229" w14:textId="7F6663CA" w:rsidR="00666DC1" w:rsidRDefault="00666DC1" w:rsidP="00B735FE">
      <w:pPr>
        <w:pStyle w:val="Bullets"/>
      </w:pPr>
      <w:r w:rsidRPr="00E47FD2">
        <w:t>Расчеты на базе квартальных отчетов по МСФО в течение нескольких лет. Расчет исторической сезонности продаж</w:t>
      </w:r>
    </w:p>
    <w:p w14:paraId="10EBA431" w14:textId="77777777" w:rsidR="001953A2" w:rsidRDefault="001953A2" w:rsidP="001953A2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3A35FAB2" w14:textId="22ADB6CD" w:rsidR="001953A2" w:rsidRDefault="001953A2" w:rsidP="00B735FE">
      <w:pPr>
        <w:pStyle w:val="Bullets"/>
      </w:pPr>
      <w:r>
        <w:t>Как распределяются выручка и маржа по месяцам? Где пики/провалы и почему?</w:t>
      </w:r>
    </w:p>
    <w:p w14:paraId="69A9862A" w14:textId="6B6A5A98" w:rsidR="001953A2" w:rsidRDefault="001953A2" w:rsidP="00B735FE">
      <w:pPr>
        <w:pStyle w:val="Bullets"/>
      </w:pPr>
      <w:r>
        <w:t>Есть ли внесезонные предложения товаров для выравнивания загрузки и CF? Рассматриваете ли возможность создания продукта с увеличенным сроком годности? Что это может быть за продукт?</w:t>
      </w:r>
    </w:p>
    <w:p w14:paraId="4375CE33" w14:textId="5A5B8033" w:rsidR="001953A2" w:rsidRDefault="001953A2" w:rsidP="00B735FE">
      <w:pPr>
        <w:pStyle w:val="Bullets"/>
      </w:pPr>
      <w:r>
        <w:t xml:space="preserve">Какие продукты наиболее зависимы от сезона и можно ли их заменить/дополнить линейкой вне сезона? </w:t>
      </w:r>
    </w:p>
    <w:p w14:paraId="680A6383" w14:textId="60B97F7D" w:rsidR="008D7611" w:rsidRPr="003519BF" w:rsidRDefault="00B735FE" w:rsidP="00B735FE">
      <w:pPr>
        <w:pStyle w:val="-0"/>
      </w:pPr>
      <w:bookmarkStart w:id="23" w:name="_Hlk208394290"/>
      <w:r w:rsidRPr="003519BF">
        <w:t>НЕЭФФЕКТИВНОЕ УПРАВЛЕНИЕ ЗАТРАТАМИ</w:t>
      </w:r>
    </w:p>
    <w:bookmarkEnd w:id="23"/>
    <w:p w14:paraId="6FE4A8E9" w14:textId="77777777" w:rsidR="00EE617E" w:rsidRPr="00E47FD2" w:rsidRDefault="00EE617E" w:rsidP="00EE617E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3230EDFA" w14:textId="656B3675" w:rsidR="00EE617E" w:rsidRPr="00E47FD2" w:rsidRDefault="00EE617E" w:rsidP="00B735FE">
      <w:pPr>
        <w:pStyle w:val="Bullets"/>
      </w:pPr>
      <w:r w:rsidRPr="00E47FD2">
        <w:t>Финансовые отчеты компании</w:t>
      </w:r>
      <w:r w:rsidR="006217CB" w:rsidRPr="00E47FD2">
        <w:t xml:space="preserve"> и конкурентов</w:t>
      </w:r>
    </w:p>
    <w:p w14:paraId="4E994B1A" w14:textId="77777777" w:rsidR="00EE617E" w:rsidRPr="00E47FD2" w:rsidRDefault="00EE617E" w:rsidP="00EE617E">
      <w:pPr>
        <w:spacing w:beforeLines="60" w:before="144" w:afterLines="60" w:after="144"/>
      </w:pPr>
      <w:r w:rsidRPr="00E47FD2">
        <w:t>Признаки подтверждения гипотезы:</w:t>
      </w:r>
    </w:p>
    <w:p w14:paraId="69E2F870" w14:textId="4BB20E7E" w:rsidR="00EE617E" w:rsidRPr="00E47FD2" w:rsidRDefault="00EE617E" w:rsidP="00B735FE">
      <w:pPr>
        <w:pStyle w:val="Bullets"/>
      </w:pPr>
      <w:r w:rsidRPr="00E47FD2">
        <w:t xml:space="preserve">Маржа валовая (сырье), продаж (коммерческие расходы), </w:t>
      </w:r>
      <w:r w:rsidRPr="00E47FD2">
        <w:rPr>
          <w:lang w:val="en-US"/>
        </w:rPr>
        <w:t>EBITDA</w:t>
      </w:r>
      <w:r w:rsidRPr="00E47FD2">
        <w:t xml:space="preserve"> (общие </w:t>
      </w:r>
      <w:r w:rsidR="00C82802" w:rsidRPr="00E47FD2">
        <w:t>и административные</w:t>
      </w:r>
      <w:r w:rsidRPr="00E47FD2">
        <w:t xml:space="preserve"> расходы) ниже средней по отрасли </w:t>
      </w:r>
    </w:p>
    <w:p w14:paraId="6FA6DCC9" w14:textId="77777777" w:rsidR="00B03688" w:rsidRPr="00E47FD2" w:rsidRDefault="00B03688" w:rsidP="00B03688">
      <w:pPr>
        <w:spacing w:beforeLines="60" w:before="144" w:afterLines="60" w:after="144"/>
      </w:pPr>
      <w:r w:rsidRPr="00E47FD2">
        <w:t>Алгоритм подтверждения гипотезы:</w:t>
      </w:r>
    </w:p>
    <w:p w14:paraId="6F70FFAE" w14:textId="77777777" w:rsidR="00B03688" w:rsidRDefault="00B03688" w:rsidP="00B735FE">
      <w:pPr>
        <w:pStyle w:val="Bullets"/>
      </w:pPr>
      <w:r w:rsidRPr="00E47FD2">
        <w:t xml:space="preserve">Расчеты на базе отчетов по МСФО </w:t>
      </w:r>
    </w:p>
    <w:p w14:paraId="40CE0EAA" w14:textId="7CDA1DFD" w:rsidR="001953A2" w:rsidRDefault="001953A2" w:rsidP="001953A2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2147EC7E" w14:textId="3977AFFB" w:rsidR="001953A2" w:rsidRDefault="001953A2" w:rsidP="00B735FE">
      <w:pPr>
        <w:pStyle w:val="Bullets"/>
      </w:pPr>
      <w:r>
        <w:t>Насколько гибок производственный/логистический контур компании? Какая доля постоянных затрат внутри года?</w:t>
      </w:r>
    </w:p>
    <w:p w14:paraId="762DC13A" w14:textId="6E7EDF8C" w:rsidR="001953A2" w:rsidRDefault="001953A2" w:rsidP="00B735FE">
      <w:pPr>
        <w:pStyle w:val="Bullets"/>
      </w:pPr>
      <w:r>
        <w:t>Какие меры принимаются для управления затратами в низкий сезон (сокращение переменных затрат, временные контракты)?</w:t>
      </w:r>
    </w:p>
    <w:p w14:paraId="34E3DD55" w14:textId="6210529A" w:rsidR="001953A2" w:rsidRDefault="001953A2" w:rsidP="00B735FE">
      <w:pPr>
        <w:pStyle w:val="Bullets"/>
      </w:pPr>
      <w:r>
        <w:t xml:space="preserve">Есть ли сценарии сокращения постоянных затрат без потери уровня сервиса? </w:t>
      </w:r>
    </w:p>
    <w:p w14:paraId="71988EC0" w14:textId="71667EB4" w:rsidR="008D7611" w:rsidRPr="003519BF" w:rsidRDefault="00B735FE" w:rsidP="00B735FE">
      <w:pPr>
        <w:pStyle w:val="-0"/>
      </w:pPr>
      <w:bookmarkStart w:id="24" w:name="_Hlk208394293"/>
      <w:r w:rsidRPr="003519BF">
        <w:t>СЛАБОЕ ПЛАНИРОВАНИЕ ПРОИЗВОДСТВЕННО-СБЫТОВОГО ЦИКЛА</w:t>
      </w:r>
    </w:p>
    <w:bookmarkEnd w:id="24"/>
    <w:p w14:paraId="06156445" w14:textId="77777777" w:rsidR="006217CB" w:rsidRPr="00E47FD2" w:rsidRDefault="006217CB" w:rsidP="006217CB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7DB45D7D" w14:textId="578FB3BD" w:rsidR="006217CB" w:rsidRPr="00E47FD2" w:rsidRDefault="006217CB" w:rsidP="00B735FE">
      <w:pPr>
        <w:pStyle w:val="Bullets"/>
      </w:pPr>
      <w:r w:rsidRPr="00E47FD2">
        <w:t>Финансовые отчеты компании и конкурентов</w:t>
      </w:r>
    </w:p>
    <w:p w14:paraId="6B1A9C8A" w14:textId="77777777" w:rsidR="006217CB" w:rsidRPr="00E47FD2" w:rsidRDefault="006217CB" w:rsidP="006217CB">
      <w:pPr>
        <w:spacing w:beforeLines="60" w:before="144" w:afterLines="60" w:after="144"/>
      </w:pPr>
      <w:r w:rsidRPr="00E47FD2">
        <w:t>Признаки подтверждения гипотезы:</w:t>
      </w:r>
    </w:p>
    <w:p w14:paraId="02E56550" w14:textId="4AF9B0FC" w:rsidR="006217CB" w:rsidRPr="00E47FD2" w:rsidRDefault="006217CB" w:rsidP="00B735FE">
      <w:pPr>
        <w:pStyle w:val="Bullets"/>
      </w:pPr>
      <w:r w:rsidRPr="00E47FD2">
        <w:lastRenderedPageBreak/>
        <w:t>Продажи существенно более изменчивы, чем в среднем по отрасли (более ярко проявляется сезонность, т.к. отклонения между продажами в отдельные кварталы года)</w:t>
      </w:r>
    </w:p>
    <w:p w14:paraId="14CA5B28" w14:textId="77777777" w:rsidR="008B66D7" w:rsidRPr="00E47FD2" w:rsidRDefault="008B66D7" w:rsidP="008B66D7">
      <w:pPr>
        <w:spacing w:beforeLines="60" w:before="144" w:afterLines="60" w:after="144"/>
      </w:pPr>
      <w:r w:rsidRPr="00E47FD2">
        <w:t>Алгоритм подтверждения гипотезы:</w:t>
      </w:r>
    </w:p>
    <w:p w14:paraId="3217C0EF" w14:textId="01B38B2F" w:rsidR="008B66D7" w:rsidRPr="00E47FD2" w:rsidRDefault="00D67128" w:rsidP="00B735FE">
      <w:pPr>
        <w:pStyle w:val="Bullets"/>
      </w:pPr>
      <w:r w:rsidRPr="00E47FD2">
        <w:t>Прирост продаж компании отстает от конкурентов, падение, наоборот, выше</w:t>
      </w:r>
      <w:r w:rsidR="008B66D7" w:rsidRPr="00E47FD2">
        <w:t xml:space="preserve"> </w:t>
      </w:r>
    </w:p>
    <w:p w14:paraId="6533B2AC" w14:textId="2FC42756" w:rsidR="008B66D7" w:rsidRDefault="00D67128" w:rsidP="00B735FE">
      <w:pPr>
        <w:pStyle w:val="Bullets"/>
      </w:pPr>
      <w:r w:rsidRPr="00E47FD2">
        <w:t>Ситуация повторяется систематически</w:t>
      </w:r>
    </w:p>
    <w:p w14:paraId="2654C816" w14:textId="77777777" w:rsidR="005E1CF9" w:rsidRDefault="005E1CF9" w:rsidP="005E1CF9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29ED98CB" w14:textId="0B533BF1" w:rsidR="005E1CF9" w:rsidRPr="005E1CF9" w:rsidRDefault="005E1CF9" w:rsidP="00B735FE">
      <w:pPr>
        <w:pStyle w:val="Bullets"/>
      </w:pPr>
      <w:r w:rsidRPr="005E1CF9">
        <w:t>Как вы управляете предзаказами, запасами, чтобы сглаживать сезонные дефициты?</w:t>
      </w:r>
    </w:p>
    <w:p w14:paraId="2056F244" w14:textId="6D065524" w:rsidR="005E1CF9" w:rsidRPr="005E1CF9" w:rsidRDefault="005E1CF9" w:rsidP="00B735FE">
      <w:pPr>
        <w:pStyle w:val="Bullets"/>
      </w:pPr>
      <w:r w:rsidRPr="005E1CF9">
        <w:t>Как планируется ликвидность на пики?</w:t>
      </w:r>
    </w:p>
    <w:p w14:paraId="5270239B" w14:textId="678344A5" w:rsidR="005E1CF9" w:rsidRPr="005E1CF9" w:rsidRDefault="005E1CF9" w:rsidP="00B735FE">
      <w:pPr>
        <w:pStyle w:val="Bullets"/>
      </w:pPr>
      <w:r w:rsidRPr="005E1CF9">
        <w:t>Используются ли прогностические модели спроса и S&amp;OP для сезонного планирования</w:t>
      </w:r>
      <w:r>
        <w:t xml:space="preserve">? Замеряете ли вы точность планирования? Какая она сейчас? Что делаете для повышения ее уровня? </w:t>
      </w:r>
    </w:p>
    <w:p w14:paraId="04A946C0" w14:textId="116107AD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6D0BF5E9" w14:textId="52D0ECA3" w:rsidR="008D7611" w:rsidRPr="00E47FD2" w:rsidRDefault="008D7611" w:rsidP="00B735FE">
      <w:pPr>
        <w:pStyle w:val="Bullets"/>
      </w:pPr>
      <w:r w:rsidRPr="00E47FD2">
        <w:t>Создать продукт с более длительным сроком годности</w:t>
      </w:r>
    </w:p>
    <w:p w14:paraId="7EE5D464" w14:textId="77BC3B5D" w:rsidR="008D7611" w:rsidRPr="00E47FD2" w:rsidRDefault="008D7611" w:rsidP="00B735FE">
      <w:pPr>
        <w:pStyle w:val="Bullets"/>
      </w:pPr>
      <w:r w:rsidRPr="00E47FD2">
        <w:t>Перестроить планирование закупок и производства под сезонность</w:t>
      </w:r>
    </w:p>
    <w:p w14:paraId="5211FE22" w14:textId="19C7FE15" w:rsidR="00B735FE" w:rsidRDefault="008D7611" w:rsidP="00B735FE">
      <w:pPr>
        <w:pStyle w:val="Bullets"/>
      </w:pPr>
      <w:r w:rsidRPr="00E47FD2">
        <w:t>Разработать сезонные предложения</w:t>
      </w:r>
      <w:r w:rsidR="00B735FE">
        <w:br w:type="page"/>
      </w:r>
    </w:p>
    <w:p w14:paraId="55C5E1A8" w14:textId="77777777" w:rsidR="008D7611" w:rsidRPr="00B735FE" w:rsidRDefault="008D7611" w:rsidP="00B735FE">
      <w:pPr>
        <w:pStyle w:val="Heading"/>
        <w:rPr>
          <w:sz w:val="24"/>
          <w:szCs w:val="24"/>
        </w:rPr>
      </w:pPr>
      <w:r w:rsidRPr="00B735FE">
        <w:rPr>
          <w:sz w:val="24"/>
          <w:szCs w:val="24"/>
        </w:rPr>
        <w:lastRenderedPageBreak/>
        <w:t>КОНКУРЕНТНЫЕ СИТУАЦИИ</w:t>
      </w:r>
    </w:p>
    <w:p w14:paraId="236EDA20" w14:textId="692F8B8A" w:rsidR="008D7611" w:rsidRPr="00E47FD2" w:rsidRDefault="00FC2807" w:rsidP="00FC2807">
      <w:pPr>
        <w:pStyle w:val="1"/>
        <w:numPr>
          <w:ilvl w:val="0"/>
          <w:numId w:val="16"/>
        </w:numPr>
      </w:pPr>
      <w:r w:rsidRPr="00E47FD2">
        <w:t>КОМПАНИЯ — ЛИДЕР, НО НОВЫЕ ИГРОКИ БЫСТРО ЗАХВАТЫВАЮТ ДОЛЮ</w:t>
      </w:r>
    </w:p>
    <w:p w14:paraId="6EB2CD45" w14:textId="1DEF3FB9" w:rsidR="008D7611" w:rsidRPr="00E47FD2" w:rsidRDefault="0046680F" w:rsidP="003B46A7">
      <w:pPr>
        <w:spacing w:beforeLines="60" w:before="144" w:afterLines="60" w:after="144"/>
      </w:pPr>
      <w:r w:rsidRPr="0046680F">
        <w:rPr>
          <w:b/>
          <w:bCs/>
        </w:rPr>
        <w:t>ОПИСАНИЕ</w:t>
      </w:r>
      <w:r w:rsidR="008D7611" w:rsidRPr="00E47FD2">
        <w:t>: ослабление барьеров входа или инновационное превосходство конкурентов, слабая лояльность клиентов.</w:t>
      </w:r>
    </w:p>
    <w:p w14:paraId="5C79D37D" w14:textId="1C329457" w:rsidR="008D7611" w:rsidRPr="00E47FD2" w:rsidRDefault="0046680F" w:rsidP="003B46A7">
      <w:pPr>
        <w:spacing w:beforeLines="60" w:before="144" w:afterLines="60" w:after="144"/>
      </w:pPr>
      <w:r w:rsidRPr="0046680F">
        <w:rPr>
          <w:b/>
          <w:bCs/>
        </w:rPr>
        <w:t>ГИПОТЕЗЫ</w:t>
      </w:r>
      <w:r w:rsidR="008D7611" w:rsidRPr="00E47FD2">
        <w:t>:</w:t>
      </w:r>
    </w:p>
    <w:p w14:paraId="48B35354" w14:textId="3588A7FC" w:rsidR="008D7611" w:rsidRPr="00F57ECA" w:rsidRDefault="00FC2807" w:rsidP="00FC2807">
      <w:pPr>
        <w:pStyle w:val="-0"/>
      </w:pPr>
      <w:bookmarkStart w:id="25" w:name="_Hlk208394313"/>
      <w:r w:rsidRPr="00F57ECA">
        <w:t>НИЗКИЕ ВХОДНЫЕ БАРЬЕРЫ (ТЕХНОЛОГИЧЕСКИЕ, ЦЕНОВЫЕ, ЮРИДИЧЕСКИЕ)</w:t>
      </w:r>
    </w:p>
    <w:bookmarkEnd w:id="25"/>
    <w:p w14:paraId="657D3679" w14:textId="77777777" w:rsidR="00EF6E3D" w:rsidRPr="00E47FD2" w:rsidRDefault="00EF6E3D" w:rsidP="00EF6E3D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0F9FAB7B" w14:textId="10E7D440" w:rsidR="00EF6E3D" w:rsidRPr="00E47FD2" w:rsidRDefault="00EF6E3D" w:rsidP="0046680F">
      <w:pPr>
        <w:pStyle w:val="Bullets"/>
      </w:pPr>
      <w:r w:rsidRPr="00E47FD2">
        <w:t xml:space="preserve">Бизнес-планы, предоставленные в Банк, другими компаниями этой отрасли </w:t>
      </w:r>
    </w:p>
    <w:p w14:paraId="7B825A42" w14:textId="1DA7E22C" w:rsidR="00EF6E3D" w:rsidRPr="00E47FD2" w:rsidRDefault="00EF6E3D" w:rsidP="0046680F">
      <w:pPr>
        <w:pStyle w:val="Bullets"/>
      </w:pPr>
      <w:r w:rsidRPr="00E47FD2">
        <w:t>Отчеты отраслевых аген</w:t>
      </w:r>
      <w:r w:rsidR="008B4EE0" w:rsidRPr="00E47FD2">
        <w:t>т</w:t>
      </w:r>
      <w:r w:rsidRPr="00E47FD2">
        <w:t>ств</w:t>
      </w:r>
    </w:p>
    <w:p w14:paraId="52CD883E" w14:textId="77777777" w:rsidR="00EF6E3D" w:rsidRPr="00E47FD2" w:rsidRDefault="00EF6E3D" w:rsidP="00EF6E3D">
      <w:pPr>
        <w:spacing w:beforeLines="60" w:before="144" w:afterLines="60" w:after="144"/>
      </w:pPr>
      <w:r w:rsidRPr="00E47FD2">
        <w:t>Признаки подтверждения гипотезы:</w:t>
      </w:r>
    </w:p>
    <w:p w14:paraId="50C841E5" w14:textId="154E10CB" w:rsidR="00EF6E3D" w:rsidRPr="00E47FD2" w:rsidRDefault="00EF6E3D" w:rsidP="0046680F">
      <w:pPr>
        <w:pStyle w:val="Bullets"/>
      </w:pPr>
      <w:r w:rsidRPr="00E47FD2">
        <w:t>Отсутствие в разделах «</w:t>
      </w:r>
      <w:r w:rsidRPr="00E47FD2">
        <w:rPr>
          <w:lang w:val="en-US"/>
        </w:rPr>
        <w:t>SWOT</w:t>
      </w:r>
      <w:r w:rsidRPr="00E47FD2">
        <w:t xml:space="preserve"> анализ» и «Риски» указаний на наличие барьеров для входа в отрасль </w:t>
      </w:r>
    </w:p>
    <w:p w14:paraId="6EE70061" w14:textId="26A30F08" w:rsidR="00EF6E3D" w:rsidRPr="00E47FD2" w:rsidRDefault="00EF6E3D" w:rsidP="0046680F">
      <w:pPr>
        <w:pStyle w:val="Bullets"/>
      </w:pPr>
      <w:r w:rsidRPr="00E47FD2">
        <w:t>В отраслевых отчетах, как правило, есть информация о барьерах и регуляторных нововведениях в отрасли</w:t>
      </w:r>
    </w:p>
    <w:p w14:paraId="22122A2E" w14:textId="77777777" w:rsidR="006144CC" w:rsidRPr="00E47FD2" w:rsidRDefault="006144CC" w:rsidP="006144CC">
      <w:pPr>
        <w:spacing w:beforeLines="60" w:before="144" w:afterLines="60" w:after="144"/>
      </w:pPr>
      <w:r w:rsidRPr="00E47FD2">
        <w:t>Алгоритм подтверждения гипотезы:</w:t>
      </w:r>
    </w:p>
    <w:p w14:paraId="2DE8E846" w14:textId="04AD959A" w:rsidR="006144CC" w:rsidRDefault="006144CC" w:rsidP="0046680F">
      <w:pPr>
        <w:pStyle w:val="Bullets"/>
      </w:pPr>
      <w:r w:rsidRPr="00E47FD2">
        <w:t xml:space="preserve">В документах </w:t>
      </w:r>
      <w:proofErr w:type="spellStart"/>
      <w:r w:rsidRPr="00E47FD2">
        <w:t>парсим</w:t>
      </w:r>
      <w:proofErr w:type="spellEnd"/>
      <w:r w:rsidRPr="00E47FD2">
        <w:t xml:space="preserve"> информацию по указанным выше темам</w:t>
      </w:r>
    </w:p>
    <w:p w14:paraId="70B5FF88" w14:textId="77777777" w:rsidR="00375847" w:rsidRDefault="00375847" w:rsidP="00375847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58834CDA" w14:textId="3600762B" w:rsidR="00375847" w:rsidRDefault="00375847" w:rsidP="0046680F">
      <w:pPr>
        <w:pStyle w:val="Bullets"/>
      </w:pPr>
      <w:r>
        <w:t>В каких сегментах или каналах конкуренты растут быстрее, чем вы и за счет чего? Какие действия вы можете предпринять?</w:t>
      </w:r>
    </w:p>
    <w:p w14:paraId="61344929" w14:textId="277E16AB" w:rsidR="00375847" w:rsidRDefault="00375847" w:rsidP="0046680F">
      <w:pPr>
        <w:pStyle w:val="Bullets"/>
      </w:pPr>
      <w:r>
        <w:t xml:space="preserve">Какие барьеры входа могли бы быть усилены (патенты, сервис, лояльность)? </w:t>
      </w:r>
    </w:p>
    <w:p w14:paraId="416007CE" w14:textId="5AC77D70" w:rsidR="00375847" w:rsidRDefault="00375847" w:rsidP="0046680F">
      <w:pPr>
        <w:pStyle w:val="Bullets"/>
      </w:pPr>
      <w:r>
        <w:t xml:space="preserve">Есть ли у вас сценарии повышения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для клиентов?</w:t>
      </w:r>
    </w:p>
    <w:p w14:paraId="22908D17" w14:textId="00FE7714" w:rsidR="008D7611" w:rsidRPr="00F57ECA" w:rsidRDefault="00FC2807" w:rsidP="00FC2807">
      <w:pPr>
        <w:pStyle w:val="-0"/>
      </w:pPr>
      <w:bookmarkStart w:id="26" w:name="_Hlk208394317"/>
      <w:r w:rsidRPr="00F57ECA">
        <w:t>НОВЫЕ ИГРОКИ ПРЕДЛАГАЮТ ИННОВАЦИИ, КОТОРЫХ НЕТ У ЛИДЕРА</w:t>
      </w:r>
      <w:bookmarkEnd w:id="26"/>
    </w:p>
    <w:p w14:paraId="3177E459" w14:textId="77777777" w:rsidR="00EF6E3D" w:rsidRPr="00E47FD2" w:rsidRDefault="00EF6E3D" w:rsidP="00EF6E3D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5F7FFF4D" w14:textId="77777777" w:rsidR="00EF6E3D" w:rsidRPr="00E47FD2" w:rsidRDefault="00EF6E3D" w:rsidP="0046680F">
      <w:pPr>
        <w:pStyle w:val="Bullets"/>
      </w:pPr>
      <w:r w:rsidRPr="00E47FD2">
        <w:t xml:space="preserve">Бизнес-планы, предоставленные в Банк, другими компаниями этой отрасли </w:t>
      </w:r>
    </w:p>
    <w:p w14:paraId="4C720610" w14:textId="189C2709" w:rsidR="00EF6E3D" w:rsidRPr="00E47FD2" w:rsidRDefault="00EF6E3D" w:rsidP="0046680F">
      <w:pPr>
        <w:pStyle w:val="Bullets"/>
      </w:pPr>
      <w:r w:rsidRPr="00E47FD2">
        <w:t>Отчеты отраслевых аген</w:t>
      </w:r>
      <w:r w:rsidR="008B4EE0" w:rsidRPr="00E47FD2">
        <w:t>т</w:t>
      </w:r>
      <w:r w:rsidRPr="00E47FD2">
        <w:t>ств</w:t>
      </w:r>
    </w:p>
    <w:p w14:paraId="4D5F6C87" w14:textId="77777777" w:rsidR="00EF6E3D" w:rsidRPr="00E47FD2" w:rsidRDefault="00EF6E3D" w:rsidP="00EF6E3D">
      <w:pPr>
        <w:spacing w:beforeLines="60" w:before="144" w:afterLines="60" w:after="144"/>
      </w:pPr>
      <w:r w:rsidRPr="00E47FD2">
        <w:t>Признаки подтверждения гипотезы:</w:t>
      </w:r>
    </w:p>
    <w:p w14:paraId="60D35347" w14:textId="3A67371E" w:rsidR="00EF6E3D" w:rsidRPr="00E47FD2" w:rsidRDefault="008B4EE0" w:rsidP="0046680F">
      <w:pPr>
        <w:pStyle w:val="Bullets"/>
      </w:pPr>
      <w:r w:rsidRPr="00E47FD2">
        <w:t>Наличие</w:t>
      </w:r>
      <w:r w:rsidR="00EF6E3D" w:rsidRPr="00E47FD2">
        <w:t xml:space="preserve"> в разделах «</w:t>
      </w:r>
      <w:r w:rsidR="00EF6E3D" w:rsidRPr="00E47FD2">
        <w:rPr>
          <w:lang w:val="en-US"/>
        </w:rPr>
        <w:t>SWOT</w:t>
      </w:r>
      <w:r w:rsidR="00EF6E3D" w:rsidRPr="00E47FD2">
        <w:t xml:space="preserve"> анализ» и «Риски» указаний на </w:t>
      </w:r>
      <w:r w:rsidRPr="00E47FD2">
        <w:t xml:space="preserve">инновационность конкурентов </w:t>
      </w:r>
    </w:p>
    <w:p w14:paraId="262EBBA3" w14:textId="763DC2DE" w:rsidR="00EF6E3D" w:rsidRPr="00E47FD2" w:rsidRDefault="00EF6E3D" w:rsidP="0046680F">
      <w:pPr>
        <w:pStyle w:val="Bullets"/>
      </w:pPr>
      <w:r w:rsidRPr="00E47FD2">
        <w:t xml:space="preserve">В отраслевых отчетах, как правило, есть информация о </w:t>
      </w:r>
      <w:r w:rsidR="008B4EE0" w:rsidRPr="00E47FD2">
        <w:t xml:space="preserve">реализуемых инновациях </w:t>
      </w:r>
    </w:p>
    <w:p w14:paraId="065462DB" w14:textId="77777777" w:rsidR="00981B6A" w:rsidRPr="00E47FD2" w:rsidRDefault="00981B6A" w:rsidP="00981B6A">
      <w:pPr>
        <w:spacing w:beforeLines="60" w:before="144" w:afterLines="60" w:after="144"/>
      </w:pPr>
      <w:r w:rsidRPr="00E47FD2">
        <w:t>Алгоритм подтверждения гипотезы:</w:t>
      </w:r>
    </w:p>
    <w:p w14:paraId="6E6113CB" w14:textId="77777777" w:rsidR="00981B6A" w:rsidRDefault="00981B6A" w:rsidP="0046680F">
      <w:pPr>
        <w:pStyle w:val="Bullets"/>
      </w:pPr>
      <w:r w:rsidRPr="00E47FD2">
        <w:t xml:space="preserve">В документах </w:t>
      </w:r>
      <w:proofErr w:type="spellStart"/>
      <w:r w:rsidRPr="00E47FD2">
        <w:t>парсим</w:t>
      </w:r>
      <w:proofErr w:type="spellEnd"/>
      <w:r w:rsidRPr="00E47FD2">
        <w:t xml:space="preserve"> информацию по указанным выше темам</w:t>
      </w:r>
    </w:p>
    <w:p w14:paraId="67B90F5B" w14:textId="77777777" w:rsidR="00375847" w:rsidRDefault="00375847" w:rsidP="00375847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5B4ABB6D" w14:textId="22C766EB" w:rsidR="00375847" w:rsidRDefault="00375847" w:rsidP="0046680F">
      <w:pPr>
        <w:pStyle w:val="Bullets"/>
      </w:pPr>
      <w:r>
        <w:t>Какие преимущества или ценностные предложения новых игроков оказываются наиболее привлекательными для вашей целевой аудитории?</w:t>
      </w:r>
    </w:p>
    <w:p w14:paraId="2A0B6DBD" w14:textId="1BFECDD3" w:rsidR="00375847" w:rsidRDefault="00375847" w:rsidP="0046680F">
      <w:pPr>
        <w:pStyle w:val="Bullets"/>
      </w:pPr>
      <w:r>
        <w:t>Планируется ли запуск новых продуктов или технологий в ответ на инновации конкурентов?</w:t>
      </w:r>
    </w:p>
    <w:p w14:paraId="6BB1DF9B" w14:textId="7C12CEBA" w:rsidR="00375847" w:rsidRDefault="00375847" w:rsidP="0046680F">
      <w:pPr>
        <w:pStyle w:val="Bullets"/>
      </w:pPr>
      <w:r>
        <w:lastRenderedPageBreak/>
        <w:t xml:space="preserve">Что можно быстро тестировать у себя (MVP, пилоты) чтобы ответить на эти инновации? </w:t>
      </w:r>
    </w:p>
    <w:p w14:paraId="5E8BE421" w14:textId="4540DBA3" w:rsidR="00BB5742" w:rsidRDefault="00BB5742" w:rsidP="0046680F">
      <w:pPr>
        <w:pStyle w:val="Bullets"/>
      </w:pPr>
      <w:r>
        <w:t>Рассматриваете ли вы возможность приобретения новых игроков?</w:t>
      </w:r>
    </w:p>
    <w:p w14:paraId="1E818173" w14:textId="1D6BB0AC" w:rsidR="008D7611" w:rsidRPr="00F57ECA" w:rsidRDefault="005F05F3" w:rsidP="00FC2807">
      <w:pPr>
        <w:pStyle w:val="-0"/>
      </w:pPr>
      <w:bookmarkStart w:id="27" w:name="_Hlk208394323"/>
      <w:r w:rsidRPr="00F57ECA">
        <w:t>ОТСУТСТВИЕ КРЕПКИХ КАНАЛОВ УДЕРЖАНИЯ КЛИЕНТОВ (ПРОГРАММЫ ЛОЯЛЬНОСТИ, SWITCHING COST)</w:t>
      </w:r>
    </w:p>
    <w:bookmarkEnd w:id="27"/>
    <w:p w14:paraId="28E00F26" w14:textId="77777777" w:rsidR="008B4EE0" w:rsidRPr="00E47FD2" w:rsidRDefault="008B4EE0" w:rsidP="008B4EE0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097F7B5D" w14:textId="77777777" w:rsidR="00002DA0" w:rsidRPr="00E47FD2" w:rsidRDefault="00002DA0" w:rsidP="0046680F">
      <w:pPr>
        <w:pStyle w:val="Bullets"/>
      </w:pPr>
      <w:r w:rsidRPr="00E47FD2">
        <w:t>Сайт компании</w:t>
      </w:r>
    </w:p>
    <w:p w14:paraId="0A61B3DC" w14:textId="77777777" w:rsidR="008B4EE0" w:rsidRPr="00E47FD2" w:rsidRDefault="008B4EE0" w:rsidP="008B4EE0">
      <w:pPr>
        <w:spacing w:beforeLines="60" w:before="144" w:afterLines="60" w:after="144"/>
      </w:pPr>
      <w:r w:rsidRPr="00E47FD2">
        <w:t>Признаки подтверждения гипотезы:</w:t>
      </w:r>
    </w:p>
    <w:p w14:paraId="01808973" w14:textId="77777777" w:rsidR="00002DA0" w:rsidRPr="00E47FD2" w:rsidRDefault="008B4EE0" w:rsidP="0046680F">
      <w:pPr>
        <w:pStyle w:val="Bullets"/>
      </w:pPr>
      <w:r w:rsidRPr="00E47FD2">
        <w:t xml:space="preserve">Отсутствие </w:t>
      </w:r>
      <w:r w:rsidR="00002DA0" w:rsidRPr="00E47FD2">
        <w:t xml:space="preserve">упоминания о программе лояльности на сайт компании </w:t>
      </w:r>
    </w:p>
    <w:p w14:paraId="33423851" w14:textId="77777777" w:rsidR="00981B6A" w:rsidRPr="00E47FD2" w:rsidRDefault="00981B6A" w:rsidP="00981B6A">
      <w:pPr>
        <w:spacing w:beforeLines="60" w:before="144" w:afterLines="60" w:after="144"/>
      </w:pPr>
      <w:r w:rsidRPr="00E47FD2">
        <w:t>Алгоритм подтверждения гипотезы:</w:t>
      </w:r>
    </w:p>
    <w:p w14:paraId="0E774CF3" w14:textId="56998E5D" w:rsidR="00981B6A" w:rsidRDefault="00F57ECA" w:rsidP="0046680F">
      <w:pPr>
        <w:pStyle w:val="Bullets"/>
      </w:pPr>
      <w:proofErr w:type="spellStart"/>
      <w:r>
        <w:t>П</w:t>
      </w:r>
      <w:r w:rsidR="00981B6A" w:rsidRPr="00E47FD2">
        <w:t>арсим</w:t>
      </w:r>
      <w:proofErr w:type="spellEnd"/>
      <w:r w:rsidR="00981B6A" w:rsidRPr="00E47FD2">
        <w:t xml:space="preserve"> информацию с сайта </w:t>
      </w:r>
    </w:p>
    <w:p w14:paraId="0DAEE25A" w14:textId="789DF350" w:rsidR="00EC6054" w:rsidRPr="00E47FD2" w:rsidRDefault="00EC6054" w:rsidP="00EC6054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5424D0FA" w14:textId="1B482F9B" w:rsidR="000C0D5A" w:rsidRDefault="000C0D5A" w:rsidP="0046680F">
      <w:pPr>
        <w:pStyle w:val="Bullets"/>
      </w:pPr>
      <w:r>
        <w:t>Отслеживаете ли вы показатели удержания/оттока по сегментам</w:t>
      </w:r>
      <w:r w:rsidR="00B64266">
        <w:t>? Ч</w:t>
      </w:r>
      <w:r>
        <w:t xml:space="preserve">то показывает анализ? </w:t>
      </w:r>
    </w:p>
    <w:p w14:paraId="657C25C4" w14:textId="6EC19681" w:rsidR="000C0D5A" w:rsidRDefault="000C0D5A" w:rsidP="0046680F">
      <w:pPr>
        <w:pStyle w:val="Bullets"/>
      </w:pPr>
      <w:r>
        <w:t>Есть ли программы лояльности, привязки к продукту, долгосрочные контракты</w:t>
      </w:r>
      <w:r w:rsidR="00B64266">
        <w:t>? Р</w:t>
      </w:r>
      <w:r>
        <w:t>аботают ли они?</w:t>
      </w:r>
    </w:p>
    <w:p w14:paraId="4A7BCE28" w14:textId="66C1D01B" w:rsidR="00E85D29" w:rsidRPr="00E47FD2" w:rsidRDefault="000C0D5A" w:rsidP="0046680F">
      <w:pPr>
        <w:pStyle w:val="Bullets"/>
      </w:pPr>
      <w:r>
        <w:t>Какие дополнительные нематериальные методы удержания (сервис, кастомизация) вы можете усилить?</w:t>
      </w:r>
    </w:p>
    <w:p w14:paraId="694FE74D" w14:textId="6B919130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39695C99" w14:textId="75BFFCB8" w:rsidR="008D7611" w:rsidRPr="00E47FD2" w:rsidRDefault="008D7611" w:rsidP="0046680F">
      <w:pPr>
        <w:pStyle w:val="Bullets"/>
      </w:pPr>
      <w:r w:rsidRPr="00E47FD2">
        <w:t xml:space="preserve">Провести анализ конкурентных предложений и усилить </w:t>
      </w:r>
      <w:proofErr w:type="spellStart"/>
      <w:r w:rsidRPr="00E47FD2">
        <w:t>value</w:t>
      </w:r>
      <w:proofErr w:type="spellEnd"/>
      <w:r w:rsidRPr="00E47FD2">
        <w:t xml:space="preserve"> </w:t>
      </w:r>
      <w:proofErr w:type="spellStart"/>
      <w:r w:rsidRPr="00E47FD2">
        <w:t>proposition</w:t>
      </w:r>
      <w:proofErr w:type="spellEnd"/>
    </w:p>
    <w:p w14:paraId="1A123B71" w14:textId="77F562D2" w:rsidR="008D7611" w:rsidRPr="00E47FD2" w:rsidRDefault="008D7611" w:rsidP="0046680F">
      <w:pPr>
        <w:pStyle w:val="Bullets"/>
      </w:pPr>
      <w:r w:rsidRPr="00E47FD2">
        <w:t>Перезапустить клиентские программы (сервис, бонусы, удержание)</w:t>
      </w:r>
    </w:p>
    <w:p w14:paraId="487F1A11" w14:textId="00987BEF" w:rsidR="008D7611" w:rsidRPr="00E47FD2" w:rsidRDefault="008D7611" w:rsidP="0046680F">
      <w:pPr>
        <w:pStyle w:val="Bullets"/>
      </w:pPr>
      <w:r w:rsidRPr="00E47FD2">
        <w:t>Запустить цикл продуктовых/технологических инноваций, сформировать внутренний R&amp;D-цикл</w:t>
      </w:r>
    </w:p>
    <w:p w14:paraId="639E2267" w14:textId="51B210E6" w:rsidR="008D7611" w:rsidRPr="00E47FD2" w:rsidRDefault="00FC2807" w:rsidP="00FC2807">
      <w:pPr>
        <w:pStyle w:val="1"/>
      </w:pPr>
      <w:r w:rsidRPr="00E47FD2">
        <w:t>РЫНОК КОНСОЛИДИРУЕТСЯ, ФОРМИРУЕТСЯ МОНОПОЛИСТ (ЛИБО КОМПАНИЯ С БОЛЬШОЙ ДОЛЕЙ)</w:t>
      </w:r>
    </w:p>
    <w:p w14:paraId="449AC25A" w14:textId="7E6B69C2" w:rsidR="008D7611" w:rsidRPr="00E47FD2" w:rsidRDefault="0046680F" w:rsidP="003B46A7">
      <w:pPr>
        <w:spacing w:beforeLines="60" w:before="144" w:afterLines="60" w:after="144"/>
      </w:pPr>
      <w:r w:rsidRPr="0046680F">
        <w:rPr>
          <w:b/>
          <w:bCs/>
        </w:rPr>
        <w:t>ОПИСАНИЕ</w:t>
      </w:r>
      <w:r w:rsidR="008D7611" w:rsidRPr="00E47FD2">
        <w:t>: потеря переговорной силы, усиление давления со стороны поставщиков и покупателей.</w:t>
      </w:r>
    </w:p>
    <w:p w14:paraId="001ED6FB" w14:textId="7636905E" w:rsidR="008D7611" w:rsidRPr="00E47FD2" w:rsidRDefault="0046680F" w:rsidP="003B46A7">
      <w:pPr>
        <w:spacing w:beforeLines="60" w:before="144" w:afterLines="60" w:after="144"/>
      </w:pPr>
      <w:r w:rsidRPr="0046680F">
        <w:rPr>
          <w:b/>
          <w:bCs/>
        </w:rPr>
        <w:t>ГИПОТЕЗЫ</w:t>
      </w:r>
      <w:r w:rsidR="008D7611" w:rsidRPr="00E47FD2">
        <w:t>:</w:t>
      </w:r>
    </w:p>
    <w:p w14:paraId="3A2A1E52" w14:textId="19C6E6B9" w:rsidR="008D7611" w:rsidRPr="00DB04EB" w:rsidRDefault="00FC2807" w:rsidP="00FC2807">
      <w:pPr>
        <w:pStyle w:val="-0"/>
      </w:pPr>
      <w:bookmarkStart w:id="28" w:name="_Hlk208394348"/>
      <w:r w:rsidRPr="00DB04EB">
        <w:t>УКРУПНЕНИЕ КОНКУРЕНТОВ ДА</w:t>
      </w:r>
      <w:r>
        <w:t>Е</w:t>
      </w:r>
      <w:r w:rsidRPr="00DB04EB">
        <w:t xml:space="preserve">Т ИМ ДОСТУП К БОЛЕЕ НИЗКИМ ЗАКУПОЧНЫМ </w:t>
      </w:r>
      <w:r w:rsidR="005F05F3" w:rsidRPr="00DB04EB">
        <w:t>ЦЕНАМ</w:t>
      </w:r>
    </w:p>
    <w:bookmarkEnd w:id="28"/>
    <w:p w14:paraId="40D172BC" w14:textId="77777777" w:rsidR="00E810C9" w:rsidRPr="00E47FD2" w:rsidRDefault="00E810C9" w:rsidP="00E810C9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3E2B74EF" w14:textId="147B1965" w:rsidR="00C8706E" w:rsidRPr="00E47FD2" w:rsidRDefault="00C8706E" w:rsidP="0046680F">
      <w:pPr>
        <w:pStyle w:val="Bullets"/>
      </w:pPr>
      <w:r w:rsidRPr="00E47FD2">
        <w:t xml:space="preserve">Финансовые отчеты компании и конкурентов </w:t>
      </w:r>
    </w:p>
    <w:p w14:paraId="2431B81D" w14:textId="10461531" w:rsidR="00E810C9" w:rsidRPr="00E47FD2" w:rsidRDefault="00E62C33" w:rsidP="0046680F">
      <w:pPr>
        <w:pStyle w:val="Bullets"/>
      </w:pPr>
      <w:r w:rsidRPr="00E47FD2">
        <w:t>Отчеты отраслевых агентств</w:t>
      </w:r>
    </w:p>
    <w:p w14:paraId="2270E85C" w14:textId="77777777" w:rsidR="00E810C9" w:rsidRPr="00E47FD2" w:rsidRDefault="00E810C9" w:rsidP="00E810C9">
      <w:pPr>
        <w:spacing w:beforeLines="60" w:before="144" w:afterLines="60" w:after="144"/>
      </w:pPr>
      <w:r w:rsidRPr="00E47FD2">
        <w:t>Признаки подтверждения гипотезы:</w:t>
      </w:r>
    </w:p>
    <w:p w14:paraId="5D7F11C0" w14:textId="03E45D95" w:rsidR="00340B66" w:rsidRPr="00E47FD2" w:rsidRDefault="00340B66" w:rsidP="0046680F">
      <w:pPr>
        <w:pStyle w:val="Bullets"/>
      </w:pPr>
      <w:r w:rsidRPr="00E47FD2">
        <w:t>Рост конкурентов в реальном выражении на 20% в год и более</w:t>
      </w:r>
    </w:p>
    <w:p w14:paraId="4623D769" w14:textId="02F2A48C" w:rsidR="00340B66" w:rsidRPr="00E47FD2" w:rsidRDefault="00340B66" w:rsidP="0046680F">
      <w:pPr>
        <w:pStyle w:val="Bullets"/>
      </w:pPr>
      <w:r w:rsidRPr="00E47FD2">
        <w:t xml:space="preserve">Индекс </w:t>
      </w:r>
      <w:proofErr w:type="spellStart"/>
      <w:r w:rsidRPr="00E47FD2">
        <w:t>Херфиндаля</w:t>
      </w:r>
      <w:proofErr w:type="spellEnd"/>
      <w:r w:rsidRPr="00E47FD2">
        <w:t xml:space="preserve"> – </w:t>
      </w:r>
      <w:proofErr w:type="spellStart"/>
      <w:r w:rsidRPr="00E47FD2">
        <w:t>Хиршмана</w:t>
      </w:r>
      <w:proofErr w:type="spellEnd"/>
      <w:r w:rsidRPr="00E47FD2">
        <w:t xml:space="preserve"> от 1000 – 1800 (умеренный уровень консолидации отрасли), 1800 и выше (высокий уровень)</w:t>
      </w:r>
    </w:p>
    <w:p w14:paraId="7F77BD25" w14:textId="77777777" w:rsidR="005C3916" w:rsidRPr="00E47FD2" w:rsidRDefault="005C3916" w:rsidP="00E04720">
      <w:pPr>
        <w:keepNext/>
        <w:spacing w:beforeLines="60" w:before="144" w:afterLines="60" w:after="144"/>
      </w:pPr>
      <w:r w:rsidRPr="00E47FD2">
        <w:lastRenderedPageBreak/>
        <w:t>Алгоритм подтверждения гипотезы:</w:t>
      </w:r>
    </w:p>
    <w:p w14:paraId="2FA0395E" w14:textId="79E29FA8" w:rsidR="005C3916" w:rsidRPr="00E47FD2" w:rsidRDefault="005C3916" w:rsidP="0046680F">
      <w:pPr>
        <w:pStyle w:val="Bullets"/>
      </w:pPr>
      <w:r w:rsidRPr="00E47FD2">
        <w:t>В отчетах смотрим выручку и сравниваем с инфляцией</w:t>
      </w:r>
    </w:p>
    <w:p w14:paraId="0613F08A" w14:textId="71408E62" w:rsidR="005C3916" w:rsidRDefault="005C3916" w:rsidP="0046680F">
      <w:pPr>
        <w:pStyle w:val="Bullets"/>
      </w:pPr>
      <w:r w:rsidRPr="00E47FD2">
        <w:t xml:space="preserve">Из отчетов отраслевых агентств делаем расчет индекса </w:t>
      </w:r>
      <w:proofErr w:type="spellStart"/>
      <w:r w:rsidRPr="00E47FD2">
        <w:t>Херфиндаля</w:t>
      </w:r>
      <w:proofErr w:type="spellEnd"/>
      <w:r w:rsidRPr="00E47FD2">
        <w:t xml:space="preserve"> – </w:t>
      </w:r>
      <w:proofErr w:type="spellStart"/>
      <w:r w:rsidRPr="00E47FD2">
        <w:t>Хиршмана</w:t>
      </w:r>
      <w:proofErr w:type="spellEnd"/>
      <w:r w:rsidRPr="00E47FD2">
        <w:t xml:space="preserve"> по соответствующей формуле</w:t>
      </w:r>
    </w:p>
    <w:p w14:paraId="609D7830" w14:textId="77777777" w:rsidR="00AD21BB" w:rsidRPr="00E47FD2" w:rsidRDefault="00AD21BB" w:rsidP="00AD21BB">
      <w:pPr>
        <w:spacing w:beforeLines="60" w:before="144" w:afterLines="60" w:after="144"/>
      </w:pPr>
      <w:r>
        <w:t>Вопросы для обсуждения</w:t>
      </w:r>
      <w:r w:rsidRPr="00A250AB">
        <w:t xml:space="preserve"> /</w:t>
      </w:r>
      <w:r>
        <w:t xml:space="preserve"> уточнения:</w:t>
      </w:r>
    </w:p>
    <w:p w14:paraId="19F97E68" w14:textId="23B7157A" w:rsidR="00AD21BB" w:rsidRDefault="00AD21BB" w:rsidP="0046680F">
      <w:pPr>
        <w:pStyle w:val="Bullets"/>
      </w:pPr>
      <w:r>
        <w:t>Какие сегменты остаются вне контроля крупных игроков? Можете ли вы занять эти ниши?</w:t>
      </w:r>
    </w:p>
    <w:p w14:paraId="40DDBFFC" w14:textId="365B3651" w:rsidR="00AD21BB" w:rsidRDefault="00AD21BB" w:rsidP="0046680F">
      <w:pPr>
        <w:pStyle w:val="Bullets"/>
      </w:pPr>
      <w:r>
        <w:t xml:space="preserve">Как изменились закупочные условия у крупных игроков? Есть ли риск давления на маржу? </w:t>
      </w:r>
    </w:p>
    <w:p w14:paraId="384E8337" w14:textId="47B62F57" w:rsidR="00AD21BB" w:rsidRDefault="00AD21BB" w:rsidP="0046680F">
      <w:pPr>
        <w:pStyle w:val="Bullets"/>
      </w:pPr>
      <w:r>
        <w:t>Какие инициативы можно запустить для снижения вашей себестоимости?</w:t>
      </w:r>
    </w:p>
    <w:p w14:paraId="7CDA0009" w14:textId="4090FCA8" w:rsidR="008D7611" w:rsidRPr="00DB04EB" w:rsidRDefault="00FC2807" w:rsidP="00FC2807">
      <w:pPr>
        <w:pStyle w:val="-0"/>
      </w:pPr>
      <w:bookmarkStart w:id="29" w:name="_Hlk208394352"/>
      <w:r w:rsidRPr="00DB04EB">
        <w:t xml:space="preserve">КОНКУРЕНТЫ ПОЛУЧАЮТ ЭФФЕКТ МАСШТАБА </w:t>
      </w:r>
      <w:bookmarkEnd w:id="29"/>
    </w:p>
    <w:p w14:paraId="53032036" w14:textId="77777777" w:rsidR="00126DF3" w:rsidRPr="00E47FD2" w:rsidRDefault="00126DF3" w:rsidP="00126DF3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39F78D43" w14:textId="77777777" w:rsidR="00126DF3" w:rsidRPr="00E47FD2" w:rsidRDefault="00126DF3" w:rsidP="0046680F">
      <w:pPr>
        <w:pStyle w:val="Bullets"/>
      </w:pPr>
      <w:r w:rsidRPr="00E47FD2">
        <w:t xml:space="preserve">Финансовые отчеты компании и конкурентов </w:t>
      </w:r>
    </w:p>
    <w:p w14:paraId="4F7CF8DC" w14:textId="3B3ABC21" w:rsidR="00126DF3" w:rsidRPr="00E47FD2" w:rsidRDefault="00126DF3" w:rsidP="0046680F">
      <w:pPr>
        <w:pStyle w:val="Bullets"/>
      </w:pPr>
      <w:r w:rsidRPr="00E47FD2">
        <w:t>Отчеты отраслевых агентств</w:t>
      </w:r>
    </w:p>
    <w:p w14:paraId="0863EF89" w14:textId="77777777" w:rsidR="00126DF3" w:rsidRPr="00E47FD2" w:rsidRDefault="00126DF3" w:rsidP="00126DF3">
      <w:pPr>
        <w:spacing w:beforeLines="60" w:before="144" w:afterLines="60" w:after="144"/>
      </w:pPr>
      <w:r w:rsidRPr="00E47FD2">
        <w:t>Признаки подтверждения гипотезы:</w:t>
      </w:r>
    </w:p>
    <w:p w14:paraId="1286E790" w14:textId="4A08C1AA" w:rsidR="00126DF3" w:rsidRPr="00E47FD2" w:rsidRDefault="00126DF3" w:rsidP="0046680F">
      <w:pPr>
        <w:pStyle w:val="Bullets"/>
      </w:pPr>
      <w:r w:rsidRPr="00E47FD2">
        <w:t xml:space="preserve">Индекс </w:t>
      </w:r>
      <w:proofErr w:type="spellStart"/>
      <w:r w:rsidRPr="00E47FD2">
        <w:t>Херфиндаля</w:t>
      </w:r>
      <w:proofErr w:type="spellEnd"/>
      <w:r w:rsidRPr="00E47FD2">
        <w:t xml:space="preserve"> – </w:t>
      </w:r>
      <w:proofErr w:type="spellStart"/>
      <w:r w:rsidRPr="00E47FD2">
        <w:t>Хиршмана</w:t>
      </w:r>
      <w:proofErr w:type="spellEnd"/>
      <w:r w:rsidRPr="00E47FD2">
        <w:t xml:space="preserve"> от 1000 – 1800 (умеренный уровень консолидации отрасли), 1800 и выше (высокий уровень)</w:t>
      </w:r>
    </w:p>
    <w:p w14:paraId="5C6E442C" w14:textId="1C47E3D4" w:rsidR="00126DF3" w:rsidRPr="00E47FD2" w:rsidRDefault="00126DF3" w:rsidP="0046680F">
      <w:pPr>
        <w:pStyle w:val="Bullets"/>
      </w:pPr>
      <w:r w:rsidRPr="00E47FD2">
        <w:t>Удельные постоянные затраты (как правило, амортизация, часть фонда оплаты труда, административные расходы) на единицу продукции у конкурентов существенно ниже, чем у компании</w:t>
      </w:r>
    </w:p>
    <w:p w14:paraId="53C54C79" w14:textId="77777777" w:rsidR="00F97E46" w:rsidRPr="00E47FD2" w:rsidRDefault="00F97E46" w:rsidP="00F97E46">
      <w:pPr>
        <w:spacing w:beforeLines="60" w:before="144" w:afterLines="60" w:after="144"/>
      </w:pPr>
      <w:r w:rsidRPr="00E47FD2">
        <w:t>Алгоритм подтверждения гипотезы:</w:t>
      </w:r>
    </w:p>
    <w:p w14:paraId="26F72650" w14:textId="77777777" w:rsidR="00F97E46" w:rsidRPr="00E47FD2" w:rsidRDefault="00F97E46" w:rsidP="0046680F">
      <w:pPr>
        <w:pStyle w:val="Bullets"/>
      </w:pPr>
      <w:r w:rsidRPr="00E47FD2">
        <w:t xml:space="preserve">Из отчетов отраслевых агентств делаем расчет индекса </w:t>
      </w:r>
      <w:proofErr w:type="spellStart"/>
      <w:r w:rsidRPr="00E47FD2">
        <w:t>Херфиндаля</w:t>
      </w:r>
      <w:proofErr w:type="spellEnd"/>
      <w:r w:rsidRPr="00E47FD2">
        <w:t xml:space="preserve"> – </w:t>
      </w:r>
      <w:proofErr w:type="spellStart"/>
      <w:r w:rsidRPr="00E47FD2">
        <w:t>Хиршмана</w:t>
      </w:r>
      <w:proofErr w:type="spellEnd"/>
      <w:r w:rsidRPr="00E47FD2">
        <w:t xml:space="preserve"> по соответствующей формуле</w:t>
      </w:r>
    </w:p>
    <w:p w14:paraId="5313A8A7" w14:textId="654D5CEE" w:rsidR="00F97E46" w:rsidRPr="00E47FD2" w:rsidRDefault="00F97E46" w:rsidP="0046680F">
      <w:pPr>
        <w:pStyle w:val="Bullets"/>
      </w:pPr>
      <w:r w:rsidRPr="00E47FD2">
        <w:t>Удельные затраты рассчитываем на базе отчетов по МСФО и презентаций для инвесторов</w:t>
      </w:r>
    </w:p>
    <w:p w14:paraId="0D3A230E" w14:textId="6BF7F79F" w:rsidR="00126DF3" w:rsidRPr="00E47FD2" w:rsidRDefault="00AD21BB" w:rsidP="00126DF3">
      <w:pPr>
        <w:spacing w:beforeLines="60" w:before="144" w:afterLines="60" w:after="144"/>
      </w:pPr>
      <w:r w:rsidRPr="00AD21BB">
        <w:t>Вопросы для обсуждения / уточнения:</w:t>
      </w:r>
    </w:p>
    <w:p w14:paraId="6F0E098F" w14:textId="2E096484" w:rsidR="003B09D3" w:rsidRDefault="003B09D3" w:rsidP="0046680F">
      <w:pPr>
        <w:pStyle w:val="Bullets"/>
      </w:pPr>
      <w:r>
        <w:t>Как изменился уровень цен/сервисов у крупных игроков и как это влияет на вашу конкурентоспособность?</w:t>
      </w:r>
    </w:p>
    <w:p w14:paraId="573400B1" w14:textId="2D1C234E" w:rsidR="003B09D3" w:rsidRDefault="003B09D3" w:rsidP="0046680F">
      <w:pPr>
        <w:pStyle w:val="Bullets"/>
      </w:pPr>
      <w:r>
        <w:t>Какие партнерства или альянсы возможны для ответа на концентрацию рынка?</w:t>
      </w:r>
    </w:p>
    <w:p w14:paraId="521C3336" w14:textId="2B832E4B" w:rsidR="00E810C9" w:rsidRPr="00E47FD2" w:rsidRDefault="003B09D3" w:rsidP="0046680F">
      <w:pPr>
        <w:pStyle w:val="Bullets"/>
      </w:pPr>
      <w:r>
        <w:t>Рассматривали ли вы сосредоточение на узких нишах или дифференциацию услуг как защиту от эффекта масштаба?</w:t>
      </w:r>
    </w:p>
    <w:p w14:paraId="52405619" w14:textId="2A470788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0933EE9A" w14:textId="5643FE74" w:rsidR="008D7611" w:rsidRPr="00E47FD2" w:rsidRDefault="008D7611" w:rsidP="0046680F">
      <w:pPr>
        <w:pStyle w:val="Bullets"/>
      </w:pPr>
      <w:r w:rsidRPr="00E47FD2">
        <w:t xml:space="preserve">Ответные действия и консолидация отрасли </w:t>
      </w:r>
    </w:p>
    <w:p w14:paraId="2855448A" w14:textId="20455DF7" w:rsidR="008D7611" w:rsidRPr="00E47FD2" w:rsidRDefault="008D7611" w:rsidP="0046680F">
      <w:pPr>
        <w:pStyle w:val="Bullets"/>
      </w:pPr>
      <w:r w:rsidRPr="00E47FD2">
        <w:t>Концентрация на нишевом позиционировании и гибкости</w:t>
      </w:r>
    </w:p>
    <w:p w14:paraId="4ACFCE49" w14:textId="76C5C63E" w:rsidR="008D7611" w:rsidRPr="00E47FD2" w:rsidRDefault="00FC2807" w:rsidP="00FC2807">
      <w:pPr>
        <w:pStyle w:val="1"/>
      </w:pPr>
      <w:r w:rsidRPr="00E47FD2">
        <w:t>АГРЕССИВНОЕ СНИЖЕНИЕ ЦЕН КОНКУРЕНТАМИ</w:t>
      </w:r>
    </w:p>
    <w:p w14:paraId="212991F9" w14:textId="6E107B91" w:rsidR="008D7611" w:rsidRPr="00E47FD2" w:rsidRDefault="0046680F" w:rsidP="003B46A7">
      <w:pPr>
        <w:spacing w:beforeLines="60" w:before="144" w:afterLines="60" w:after="144"/>
      </w:pPr>
      <w:r w:rsidRPr="0046680F">
        <w:rPr>
          <w:b/>
          <w:bCs/>
        </w:rPr>
        <w:t>ОПИСАНИЕ</w:t>
      </w:r>
      <w:r w:rsidR="008D7611" w:rsidRPr="00E47FD2">
        <w:t>: демпинг либо вывод избыточных производственных мощностей на рынок.</w:t>
      </w:r>
    </w:p>
    <w:p w14:paraId="52D1D3EC" w14:textId="1ED7C9B7" w:rsidR="008D7611" w:rsidRPr="00E47FD2" w:rsidRDefault="0046680F" w:rsidP="003B46A7">
      <w:pPr>
        <w:spacing w:beforeLines="60" w:before="144" w:afterLines="60" w:after="144"/>
      </w:pPr>
      <w:r w:rsidRPr="0046680F">
        <w:rPr>
          <w:b/>
          <w:bCs/>
        </w:rPr>
        <w:t>ГИПОТЕЗЫ</w:t>
      </w:r>
      <w:r w:rsidR="008D7611" w:rsidRPr="00E47FD2">
        <w:t>:</w:t>
      </w:r>
    </w:p>
    <w:p w14:paraId="56BBF61A" w14:textId="4FC1E212" w:rsidR="008D7611" w:rsidRPr="00E47FD2" w:rsidRDefault="00FC2807" w:rsidP="00FC2807">
      <w:pPr>
        <w:pStyle w:val="-0"/>
      </w:pPr>
      <w:bookmarkStart w:id="30" w:name="_Hlk208394372"/>
      <w:r w:rsidRPr="00E47FD2">
        <w:t>КОНКУРЕНТ ПРИМЕНЯЕТ СТРАТЕГИЮ ЗАХВАТА ДОЛИ РЫНКА</w:t>
      </w:r>
    </w:p>
    <w:bookmarkEnd w:id="30"/>
    <w:p w14:paraId="7E2F7F92" w14:textId="77777777" w:rsidR="00744C85" w:rsidRPr="00E47FD2" w:rsidRDefault="00744C85" w:rsidP="00744C85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7F3DFA59" w14:textId="54E7B0E6" w:rsidR="00744C85" w:rsidRPr="00E47FD2" w:rsidRDefault="00744C85" w:rsidP="0046680F">
      <w:pPr>
        <w:pStyle w:val="Bullets"/>
      </w:pPr>
      <w:r w:rsidRPr="00E47FD2">
        <w:lastRenderedPageBreak/>
        <w:t xml:space="preserve">Финансовые отчеты компании и конкурентов </w:t>
      </w:r>
    </w:p>
    <w:p w14:paraId="392EBE9F" w14:textId="3CD1B16E" w:rsidR="007D0892" w:rsidRPr="00E47FD2" w:rsidRDefault="007D0892" w:rsidP="0046680F">
      <w:pPr>
        <w:pStyle w:val="Bullets"/>
      </w:pPr>
      <w:r w:rsidRPr="00E47FD2">
        <w:t>Сайты компаний</w:t>
      </w:r>
    </w:p>
    <w:p w14:paraId="0A9DEDEF" w14:textId="5ECBC0C6" w:rsidR="00744C85" w:rsidRPr="00E47FD2" w:rsidRDefault="00744C85" w:rsidP="0046680F">
      <w:pPr>
        <w:pStyle w:val="Bullets"/>
      </w:pPr>
      <w:r w:rsidRPr="00E47FD2">
        <w:t>Отчеты отраслевых агентств</w:t>
      </w:r>
    </w:p>
    <w:p w14:paraId="67BDAFCE" w14:textId="77777777" w:rsidR="00744C85" w:rsidRPr="00E47FD2" w:rsidRDefault="00744C85" w:rsidP="00744C85">
      <w:pPr>
        <w:spacing w:beforeLines="60" w:before="144" w:afterLines="60" w:after="144"/>
      </w:pPr>
      <w:r w:rsidRPr="00E47FD2">
        <w:t>Признаки подтверждения гипотезы:</w:t>
      </w:r>
    </w:p>
    <w:p w14:paraId="4B630D19" w14:textId="01791FE7" w:rsidR="00744C85" w:rsidRPr="00E47FD2" w:rsidRDefault="00744C85" w:rsidP="0046680F">
      <w:pPr>
        <w:pStyle w:val="Bullets"/>
      </w:pPr>
      <w:r w:rsidRPr="00E47FD2">
        <w:t>Относительно низкий уровень загрузки производственных мощностей (как правило, менее 85%, но целесообразно также сравнивать с историческими значениями)</w:t>
      </w:r>
    </w:p>
    <w:p w14:paraId="6CB2563A" w14:textId="686B8DD4" w:rsidR="007D0892" w:rsidRPr="00E47FD2" w:rsidRDefault="007D0892" w:rsidP="0046680F">
      <w:pPr>
        <w:pStyle w:val="Bullets"/>
      </w:pPr>
      <w:r w:rsidRPr="00E47FD2">
        <w:t>Снижение цены единицы продукции (например, в расчете «выручка / объемы продаж»)</w:t>
      </w:r>
    </w:p>
    <w:p w14:paraId="012CE6FF" w14:textId="3E20CFC5" w:rsidR="007D0892" w:rsidRPr="00E47FD2" w:rsidRDefault="007D0892" w:rsidP="0046680F">
      <w:pPr>
        <w:pStyle w:val="Bullets"/>
      </w:pPr>
      <w:r w:rsidRPr="00E47FD2">
        <w:t xml:space="preserve">Более низкая маржа продаж у конкурентов на фоне увеличения доли рынка </w:t>
      </w:r>
    </w:p>
    <w:p w14:paraId="70DDD82F" w14:textId="5113882F" w:rsidR="00744C85" w:rsidRPr="00E47FD2" w:rsidRDefault="00F14CFF" w:rsidP="0046680F">
      <w:pPr>
        <w:pStyle w:val="Bullets"/>
      </w:pPr>
      <w:r w:rsidRPr="00E47FD2">
        <w:t>Цена в прайс-листах на сайтах конкурентов ниже, чем у компании, либо растут темпом заметно медленнее инфляции</w:t>
      </w:r>
    </w:p>
    <w:p w14:paraId="603D9D9A" w14:textId="77777777" w:rsidR="00B6301F" w:rsidRPr="00E47FD2" w:rsidRDefault="00B6301F" w:rsidP="00B6301F">
      <w:pPr>
        <w:spacing w:beforeLines="60" w:before="144" w:afterLines="60" w:after="144"/>
      </w:pPr>
      <w:r w:rsidRPr="00E47FD2">
        <w:t>Алгоритм подтверждения гипотезы:</w:t>
      </w:r>
    </w:p>
    <w:p w14:paraId="27D8C88B" w14:textId="5190DDB5" w:rsidR="00B6301F" w:rsidRPr="00E47FD2" w:rsidRDefault="00B6301F" w:rsidP="00523B79">
      <w:pPr>
        <w:pStyle w:val="Bullets"/>
      </w:pPr>
      <w:r w:rsidRPr="00E47FD2">
        <w:t>Низкий уровень загрузки мощностей стимулирует демпинговые стратегии. Данные берутся из отчетов отраслевых агентств и/или аналитического хаба Сбера. По компании, на базе данных о максимальных мощностях и информации о выпуске в натуральных единицах из отчетов по МСФО / РСБУ</w:t>
      </w:r>
    </w:p>
    <w:p w14:paraId="3D9651BB" w14:textId="70D429D0" w:rsidR="00B6301F" w:rsidRPr="00E47FD2" w:rsidRDefault="00B6301F" w:rsidP="00523B79">
      <w:pPr>
        <w:pStyle w:val="Bullets"/>
      </w:pPr>
      <w:r w:rsidRPr="00E47FD2">
        <w:t>Снижение цен: из отчетов «выручка / выпуск в натуральном выражении», отчеты отраслевых агентств</w:t>
      </w:r>
    </w:p>
    <w:p w14:paraId="16550AB3" w14:textId="1993B3E9" w:rsidR="00B6301F" w:rsidRPr="00E47FD2" w:rsidRDefault="00B6301F" w:rsidP="00523B79">
      <w:pPr>
        <w:pStyle w:val="Bullets"/>
      </w:pPr>
      <w:r w:rsidRPr="00E47FD2">
        <w:t>Маржа: смотрим в отчетах МСФО конкурентов, должна сопровождаться ростом выручки</w:t>
      </w:r>
    </w:p>
    <w:p w14:paraId="4CE75A07" w14:textId="4F7DA573" w:rsidR="00B6301F" w:rsidRPr="00E47FD2" w:rsidRDefault="00B6301F" w:rsidP="00523B79">
      <w:pPr>
        <w:pStyle w:val="Bullets"/>
      </w:pPr>
      <w:proofErr w:type="spellStart"/>
      <w:r w:rsidRPr="00E47FD2">
        <w:t>Парсим</w:t>
      </w:r>
      <w:proofErr w:type="spellEnd"/>
      <w:r w:rsidRPr="00E47FD2">
        <w:t xml:space="preserve"> прайс-листы на сайтах конкурентов </w:t>
      </w:r>
    </w:p>
    <w:p w14:paraId="785756BD" w14:textId="64F125F5" w:rsidR="00744C85" w:rsidRDefault="00D11B8A" w:rsidP="00F87314">
      <w:r w:rsidRPr="00D11B8A">
        <w:t>Вопросы для обсуждения / уточнения:</w:t>
      </w:r>
    </w:p>
    <w:p w14:paraId="51CC6B54" w14:textId="135A059A" w:rsidR="00D11B8A" w:rsidRPr="00D11B8A" w:rsidRDefault="00D11B8A" w:rsidP="00523B79">
      <w:pPr>
        <w:pStyle w:val="Bullets"/>
      </w:pPr>
      <w:r w:rsidRPr="00D11B8A">
        <w:t>Как изменение цен влияет на вашу маржинальность? Можете ли вы оптимизировать издержки для сохранения прибыли?</w:t>
      </w:r>
    </w:p>
    <w:p w14:paraId="335D48E5" w14:textId="6353CE3C" w:rsidR="00D11B8A" w:rsidRPr="00D11B8A" w:rsidRDefault="00D11B8A" w:rsidP="00523B79">
      <w:pPr>
        <w:pStyle w:val="Bullets"/>
      </w:pPr>
      <w:r w:rsidRPr="00D11B8A">
        <w:t xml:space="preserve">Сколько времени конкурент может поддерживать низкие цены? </w:t>
      </w:r>
    </w:p>
    <w:p w14:paraId="32EFB559" w14:textId="1CC2514F" w:rsidR="00D11B8A" w:rsidRDefault="00D11B8A" w:rsidP="00523B79">
      <w:pPr>
        <w:pStyle w:val="Bullets"/>
      </w:pPr>
      <w:r w:rsidRPr="00D11B8A">
        <w:t>Какую ценовую политику вы можете использовать в ответ без разрушения собственной рентабельности?</w:t>
      </w:r>
    </w:p>
    <w:p w14:paraId="03DD1678" w14:textId="4D97A358" w:rsidR="008D7611" w:rsidRPr="00E47FD2" w:rsidRDefault="0046680F" w:rsidP="0046680F">
      <w:pPr>
        <w:pStyle w:val="-0"/>
      </w:pPr>
      <w:bookmarkStart w:id="31" w:name="_Hlk208394377"/>
      <w:r w:rsidRPr="00E47FD2">
        <w:t>ИЗМЕНЕНИЕ ЦЕНОВОЙ ПОЛИТИКИ КРУПНЫХ ИГРОКОВ (НАПРИМЕР, СТМ)</w:t>
      </w:r>
    </w:p>
    <w:bookmarkEnd w:id="31"/>
    <w:p w14:paraId="50115053" w14:textId="77777777" w:rsidR="00132F2B" w:rsidRPr="00E47FD2" w:rsidRDefault="00132F2B" w:rsidP="00132F2B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43435725" w14:textId="02F63C9C" w:rsidR="00132F2B" w:rsidRPr="00E47FD2" w:rsidRDefault="00132F2B" w:rsidP="00523B79">
      <w:pPr>
        <w:pStyle w:val="Bullets"/>
      </w:pPr>
      <w:r w:rsidRPr="00E47FD2">
        <w:t xml:space="preserve">Финансовые отчеты компании и конкурентов </w:t>
      </w:r>
    </w:p>
    <w:p w14:paraId="1B350376" w14:textId="3BD91F50" w:rsidR="00132F2B" w:rsidRPr="00E47FD2" w:rsidRDefault="006F0EBE" w:rsidP="00523B79">
      <w:pPr>
        <w:pStyle w:val="Bullets"/>
      </w:pPr>
      <w:r w:rsidRPr="00E47FD2">
        <w:t>Сайты компаний и новостные порталы</w:t>
      </w:r>
    </w:p>
    <w:p w14:paraId="5BD285DB" w14:textId="77777777" w:rsidR="00132F2B" w:rsidRPr="00E47FD2" w:rsidRDefault="00132F2B" w:rsidP="00132F2B">
      <w:pPr>
        <w:spacing w:beforeLines="60" w:before="144" w:afterLines="60" w:after="144"/>
      </w:pPr>
      <w:r w:rsidRPr="00E47FD2">
        <w:t>Признаки подтверждения гипотезы:</w:t>
      </w:r>
    </w:p>
    <w:p w14:paraId="0AD0C994" w14:textId="0AC416F3" w:rsidR="006F0EBE" w:rsidRPr="00E47FD2" w:rsidRDefault="006F0EBE" w:rsidP="00523B79">
      <w:pPr>
        <w:pStyle w:val="Bullets"/>
      </w:pPr>
      <w:r w:rsidRPr="00E47FD2">
        <w:t>Информация о доле СТМ в выручке</w:t>
      </w:r>
    </w:p>
    <w:p w14:paraId="1FB129B1" w14:textId="76A91F67" w:rsidR="006F0EBE" w:rsidRPr="00E47FD2" w:rsidRDefault="006F0EBE" w:rsidP="00523B79">
      <w:pPr>
        <w:pStyle w:val="Bullets"/>
      </w:pPr>
      <w:r w:rsidRPr="00E47FD2">
        <w:t>Снижение цены единицы продукции (например, в расчете «выручка / объемы продаж»)</w:t>
      </w:r>
    </w:p>
    <w:p w14:paraId="5126B8B0" w14:textId="44E109AB" w:rsidR="006F0EBE" w:rsidRPr="00E47FD2" w:rsidRDefault="006F0EBE" w:rsidP="00523B79">
      <w:pPr>
        <w:pStyle w:val="Bullets"/>
      </w:pPr>
      <w:r w:rsidRPr="00E47FD2">
        <w:t>Более низкая маржа продаж у конкурентов на фоне увеличения доли рынка</w:t>
      </w:r>
    </w:p>
    <w:p w14:paraId="3A62297F" w14:textId="77777777" w:rsidR="00DB0CA2" w:rsidRPr="00E47FD2" w:rsidRDefault="00DB0CA2" w:rsidP="00DB0CA2">
      <w:pPr>
        <w:spacing w:beforeLines="60" w:before="144" w:afterLines="60" w:after="144"/>
      </w:pPr>
      <w:r w:rsidRPr="00E47FD2">
        <w:t>Алгоритм подтверждения гипотезы:</w:t>
      </w:r>
    </w:p>
    <w:p w14:paraId="18C907E2" w14:textId="10AAE413" w:rsidR="00DB0CA2" w:rsidRPr="00E47FD2" w:rsidRDefault="00DB0CA2" w:rsidP="00523B79">
      <w:pPr>
        <w:pStyle w:val="Bullets"/>
      </w:pPr>
      <w:r w:rsidRPr="00E47FD2">
        <w:t>Расчеты на базе отчетов МСФО и РСБУ компании и конкурентов</w:t>
      </w:r>
    </w:p>
    <w:p w14:paraId="06FC5D89" w14:textId="5F7BEE8E" w:rsidR="00DB0CA2" w:rsidRPr="00E47FD2" w:rsidRDefault="00DB0CA2" w:rsidP="00523B79">
      <w:pPr>
        <w:pStyle w:val="Bullets"/>
      </w:pPr>
      <w:r w:rsidRPr="00E47FD2">
        <w:t>Информация в презентациях для инвесторов (для публичных компаний)</w:t>
      </w:r>
    </w:p>
    <w:p w14:paraId="7AF8BBC9" w14:textId="5ECC8261" w:rsidR="00DB0CA2" w:rsidRPr="00E47FD2" w:rsidRDefault="00DB0CA2" w:rsidP="00523B79">
      <w:pPr>
        <w:pStyle w:val="Bullets"/>
      </w:pPr>
      <w:r w:rsidRPr="00E47FD2">
        <w:lastRenderedPageBreak/>
        <w:t xml:space="preserve">СТМ: обычно пишут в комментариях к отчетам по МСФО или же </w:t>
      </w:r>
      <w:proofErr w:type="spellStart"/>
      <w:r w:rsidRPr="00E47FD2">
        <w:t>парсится</w:t>
      </w:r>
      <w:proofErr w:type="spellEnd"/>
      <w:r w:rsidRPr="00E47FD2">
        <w:t xml:space="preserve"> информация </w:t>
      </w:r>
      <w:r w:rsidR="00D23557" w:rsidRPr="00E47FD2">
        <w:t>с сайта</w:t>
      </w:r>
      <w:r w:rsidRPr="00E47FD2">
        <w:t>, интервью топ-менеджмента, отраслевых экспертов.</w:t>
      </w:r>
    </w:p>
    <w:p w14:paraId="13931136" w14:textId="77777777" w:rsidR="00D23557" w:rsidRDefault="00D23557" w:rsidP="00D23557">
      <w:pPr>
        <w:spacing w:beforeLines="60" w:before="144" w:afterLines="60" w:after="144"/>
      </w:pPr>
      <w:r w:rsidRPr="00D11B8A">
        <w:t>Вопросы для обсуждения / уточнения:</w:t>
      </w:r>
    </w:p>
    <w:p w14:paraId="395A330C" w14:textId="303010A3" w:rsidR="00D23557" w:rsidRDefault="00D23557" w:rsidP="00523B79">
      <w:pPr>
        <w:pStyle w:val="Bullets"/>
      </w:pPr>
      <w:r>
        <w:t>В каких сегментах удержание клиентов возможно не только ценой?</w:t>
      </w:r>
    </w:p>
    <w:p w14:paraId="4644E910" w14:textId="47F47FF8" w:rsidR="00D23557" w:rsidRDefault="00D23557" w:rsidP="00523B79">
      <w:pPr>
        <w:pStyle w:val="Bullets"/>
      </w:pPr>
      <w:r>
        <w:t>Какие немонетарные преимущества (бренд, сервис, гарантия) вы можете усилить?</w:t>
      </w:r>
    </w:p>
    <w:p w14:paraId="08278AF9" w14:textId="3D39A419" w:rsidR="00744C85" w:rsidRPr="00E47FD2" w:rsidRDefault="00D23557" w:rsidP="00523B79">
      <w:pPr>
        <w:pStyle w:val="Bullets"/>
      </w:pPr>
      <w:r>
        <w:t xml:space="preserve">Рассматривали ли вы изменение упаковки/ассортимента или запуск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/собственной линии как ответ? </w:t>
      </w:r>
    </w:p>
    <w:p w14:paraId="53B3B6F6" w14:textId="472055CB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307ECC24" w14:textId="0073C279" w:rsidR="008D7611" w:rsidRPr="00E47FD2" w:rsidRDefault="008D7611" w:rsidP="00523B79">
      <w:pPr>
        <w:pStyle w:val="Bullets"/>
      </w:pPr>
      <w:r w:rsidRPr="00E47FD2">
        <w:t>Провести переоценку цен и запустить акции</w:t>
      </w:r>
    </w:p>
    <w:p w14:paraId="0B6A5394" w14:textId="39947AB4" w:rsidR="008D7611" w:rsidRPr="00E47FD2" w:rsidRDefault="008D7611" w:rsidP="00523B79">
      <w:pPr>
        <w:pStyle w:val="Bullets"/>
      </w:pPr>
      <w:r w:rsidRPr="00E47FD2">
        <w:t>Выделить отдельный бренд/сегмент под бюджетное предложение</w:t>
      </w:r>
    </w:p>
    <w:p w14:paraId="091507B8" w14:textId="25CCA96E" w:rsidR="008D7611" w:rsidRPr="00E47FD2" w:rsidRDefault="008D7611" w:rsidP="00523B79">
      <w:pPr>
        <w:pStyle w:val="Bullets"/>
      </w:pPr>
      <w:r w:rsidRPr="00E47FD2">
        <w:t>Инвестировать в марку и ценность бренда, удерживать премиум-позицию</w:t>
      </w:r>
    </w:p>
    <w:p w14:paraId="56C2E651" w14:textId="15E342E2" w:rsidR="008D7611" w:rsidRPr="00E47FD2" w:rsidRDefault="0046680F" w:rsidP="0046680F">
      <w:pPr>
        <w:pStyle w:val="1"/>
      </w:pPr>
      <w:r w:rsidRPr="00E47FD2">
        <w:t>РЫНОК НАСЫЩЕН, ПРЕДЛОЖЕНИЕ ПРЕВЫШАЕТ СПРОС</w:t>
      </w:r>
    </w:p>
    <w:p w14:paraId="0E0AA365" w14:textId="34501FFB" w:rsidR="008D7611" w:rsidRPr="00E47FD2" w:rsidRDefault="00523B79" w:rsidP="003B46A7">
      <w:pPr>
        <w:spacing w:beforeLines="60" w:before="144" w:afterLines="60" w:after="144"/>
      </w:pPr>
      <w:r w:rsidRPr="00523B79">
        <w:rPr>
          <w:b/>
          <w:bCs/>
        </w:rPr>
        <w:t>ОПИСАНИЕ</w:t>
      </w:r>
      <w:r w:rsidR="008D7611" w:rsidRPr="00E47FD2">
        <w:t>: выживание зависит от операционной эффективности и возможности диверсифицировать продукт.</w:t>
      </w:r>
    </w:p>
    <w:p w14:paraId="492B17BB" w14:textId="688AD8CD" w:rsidR="008D7611" w:rsidRPr="00E47FD2" w:rsidRDefault="00523B79" w:rsidP="003B46A7">
      <w:pPr>
        <w:spacing w:beforeLines="60" w:before="144" w:afterLines="60" w:after="144"/>
      </w:pPr>
      <w:r w:rsidRPr="00523B79">
        <w:rPr>
          <w:b/>
          <w:bCs/>
        </w:rPr>
        <w:t>ГИПОТЕЗЫ</w:t>
      </w:r>
      <w:r w:rsidR="008D7611" w:rsidRPr="00E47FD2">
        <w:t>:</w:t>
      </w:r>
    </w:p>
    <w:p w14:paraId="153A4A10" w14:textId="0B086D57" w:rsidR="008D7611" w:rsidRPr="00E47FD2" w:rsidRDefault="0046680F" w:rsidP="0046680F">
      <w:pPr>
        <w:pStyle w:val="-0"/>
      </w:pPr>
      <w:bookmarkStart w:id="32" w:name="_Hlk208394397"/>
      <w:r w:rsidRPr="00E47FD2">
        <w:t>СНИЖЕНИЕ ПОТРЕБЛЕНИЯ ИЛИ РОСТ ЧИСЛА ИГРОКОВ</w:t>
      </w:r>
    </w:p>
    <w:bookmarkEnd w:id="32"/>
    <w:p w14:paraId="4B897D4B" w14:textId="77777777" w:rsidR="00763012" w:rsidRPr="00E47FD2" w:rsidRDefault="00763012" w:rsidP="00763012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749886E7" w14:textId="77777777" w:rsidR="00763012" w:rsidRPr="00E47FD2" w:rsidRDefault="00763012" w:rsidP="00523B79">
      <w:pPr>
        <w:pStyle w:val="Bullets"/>
      </w:pPr>
      <w:r w:rsidRPr="00E47FD2">
        <w:t xml:space="preserve">Финансовые отчеты компании и конкурентов </w:t>
      </w:r>
    </w:p>
    <w:p w14:paraId="29930046" w14:textId="7D95E6D5" w:rsidR="00763012" w:rsidRPr="00E47FD2" w:rsidRDefault="00763012" w:rsidP="00523B79">
      <w:pPr>
        <w:pStyle w:val="Bullets"/>
      </w:pPr>
      <w:r w:rsidRPr="00E47FD2">
        <w:t>Отчеты отраслевых агентств</w:t>
      </w:r>
    </w:p>
    <w:p w14:paraId="077E4E5B" w14:textId="59C15A61" w:rsidR="00763012" w:rsidRPr="00E47FD2" w:rsidRDefault="002218C2" w:rsidP="00523B79">
      <w:pPr>
        <w:pStyle w:val="Bullets"/>
      </w:pPr>
      <w:r w:rsidRPr="00E47FD2">
        <w:t>Росстат</w:t>
      </w:r>
    </w:p>
    <w:p w14:paraId="1390B322" w14:textId="77777777" w:rsidR="00763012" w:rsidRPr="00E47FD2" w:rsidRDefault="00763012" w:rsidP="00763012">
      <w:pPr>
        <w:spacing w:beforeLines="60" w:before="144" w:afterLines="60" w:after="144"/>
      </w:pPr>
      <w:r w:rsidRPr="00E47FD2">
        <w:t>Признаки подтверждения гипотезы:</w:t>
      </w:r>
    </w:p>
    <w:p w14:paraId="3134CA10" w14:textId="77777777" w:rsidR="00763012" w:rsidRPr="00E47FD2" w:rsidRDefault="00763012" w:rsidP="00523B79">
      <w:pPr>
        <w:pStyle w:val="Bullets"/>
      </w:pPr>
      <w:r w:rsidRPr="00E47FD2">
        <w:t>Относительно низкий уровень загрузки производственных мощностей (как правило, менее 85%, но целесообразно также сравнивать с историческими значениями)</w:t>
      </w:r>
    </w:p>
    <w:p w14:paraId="3BE06BCF" w14:textId="789CE0C7" w:rsidR="00763012" w:rsidRPr="00E47FD2" w:rsidRDefault="00763012" w:rsidP="00523B79">
      <w:pPr>
        <w:pStyle w:val="Bullets"/>
      </w:pPr>
      <w:r w:rsidRPr="00E47FD2">
        <w:t xml:space="preserve">Снижение удельного потребления продукта в натуральном выражении на душу населения </w:t>
      </w:r>
    </w:p>
    <w:p w14:paraId="45B6895A" w14:textId="4533253B" w:rsidR="00763012" w:rsidRPr="00E47FD2" w:rsidRDefault="00763012" w:rsidP="00523B79">
      <w:pPr>
        <w:pStyle w:val="Bullets"/>
      </w:pPr>
      <w:r w:rsidRPr="00E47FD2">
        <w:t>И</w:t>
      </w:r>
      <w:r w:rsidR="00802945" w:rsidRPr="00E47FD2">
        <w:t>сторически аномально высокий</w:t>
      </w:r>
      <w:r w:rsidRPr="00E47FD2">
        <w:t xml:space="preserve"> рост инвестиций в основной капитал отрасли в предыдущие годы </w:t>
      </w:r>
    </w:p>
    <w:p w14:paraId="332E00E5" w14:textId="77777777" w:rsidR="00654B9B" w:rsidRPr="00E47FD2" w:rsidRDefault="00654B9B" w:rsidP="00654B9B">
      <w:pPr>
        <w:spacing w:beforeLines="60" w:before="144" w:afterLines="60" w:after="144"/>
      </w:pPr>
      <w:r w:rsidRPr="00E47FD2">
        <w:t>Алгоритм подтверждения гипотезы:</w:t>
      </w:r>
    </w:p>
    <w:p w14:paraId="1044B7FD" w14:textId="77777777" w:rsidR="00B1487F" w:rsidRPr="00E47FD2" w:rsidRDefault="00B1487F" w:rsidP="00523B79">
      <w:pPr>
        <w:pStyle w:val="Bullets"/>
      </w:pPr>
      <w:r w:rsidRPr="00E47FD2">
        <w:t>Загрузку мощностей смотрим и</w:t>
      </w:r>
      <w:r w:rsidR="00654B9B" w:rsidRPr="00E47FD2">
        <w:t>з отчетов отраслевых агентств</w:t>
      </w:r>
      <w:r w:rsidRPr="00E47FD2">
        <w:t>, а также по формуле «объем производства в натуральном выражении / объема производственных мощностей»</w:t>
      </w:r>
      <w:r w:rsidR="00654B9B" w:rsidRPr="00E47FD2">
        <w:t xml:space="preserve"> </w:t>
      </w:r>
    </w:p>
    <w:p w14:paraId="1CDE457C" w14:textId="77777777" w:rsidR="00B1487F" w:rsidRPr="00E47FD2" w:rsidRDefault="00B1487F" w:rsidP="00523B79">
      <w:pPr>
        <w:pStyle w:val="Bullets"/>
      </w:pPr>
      <w:r w:rsidRPr="00E47FD2">
        <w:t>Удельное потребление: берем выпуск продукции в натуральном выражении из Росстата и делим на численность населения</w:t>
      </w:r>
    </w:p>
    <w:p w14:paraId="27954048" w14:textId="024C868D" w:rsidR="00B1487F" w:rsidRPr="00E47FD2" w:rsidRDefault="00B1487F" w:rsidP="00523B79">
      <w:pPr>
        <w:pStyle w:val="Bullets"/>
      </w:pPr>
      <w:r w:rsidRPr="00E47FD2">
        <w:t xml:space="preserve">Инвестиции в основной капитал: есть на Росстате и в отчетах отраслевых агентств. </w:t>
      </w:r>
    </w:p>
    <w:p w14:paraId="4298661D" w14:textId="743D5B08" w:rsidR="00654B9B" w:rsidRPr="00E47FD2" w:rsidRDefault="00B1487F" w:rsidP="00523B79">
      <w:pPr>
        <w:pStyle w:val="Bullets"/>
      </w:pPr>
      <w:r w:rsidRPr="00E47FD2">
        <w:t xml:space="preserve">Рассчитываем средний исторический </w:t>
      </w:r>
      <w:r w:rsidRPr="00E47FD2">
        <w:rPr>
          <w:lang w:val="en-US"/>
        </w:rPr>
        <w:t>CAGR</w:t>
      </w:r>
      <w:r w:rsidRPr="00E47FD2">
        <w:t xml:space="preserve"> за 7 лет (можно больше) и смотрим, было ли ускорение в последние 2-3 года</w:t>
      </w:r>
    </w:p>
    <w:p w14:paraId="3F725638" w14:textId="6601B4C3" w:rsidR="00763012" w:rsidRPr="00E47FD2" w:rsidRDefault="007E3675" w:rsidP="00CC445F">
      <w:pPr>
        <w:keepNext/>
        <w:spacing w:beforeLines="60" w:before="144" w:afterLines="60" w:after="144"/>
      </w:pPr>
      <w:r w:rsidRPr="00D11B8A">
        <w:lastRenderedPageBreak/>
        <w:t>Вопросы для обсуждения / уточнения</w:t>
      </w:r>
      <w:r w:rsidR="00763012" w:rsidRPr="00E47FD2">
        <w:t>:</w:t>
      </w:r>
    </w:p>
    <w:p w14:paraId="30180691" w14:textId="573394B0" w:rsidR="007E3675" w:rsidRDefault="007E3675" w:rsidP="00523B79">
      <w:pPr>
        <w:pStyle w:val="Bullets"/>
      </w:pPr>
      <w:r>
        <w:t>В каких сегментах избыток предложения критичен? Замечаете ли снижение потребления вашей продукции?</w:t>
      </w:r>
    </w:p>
    <w:p w14:paraId="0DCB837B" w14:textId="34A2FE28" w:rsidR="007E3675" w:rsidRDefault="007E3675" w:rsidP="00523B79">
      <w:pPr>
        <w:pStyle w:val="Bullets"/>
      </w:pPr>
      <w:r>
        <w:t xml:space="preserve">Анализировали ли вы уровень спроса и предложения? Что показывает анализ демографических/экономических трендов? Что лежит в основе снижения? </w:t>
      </w:r>
    </w:p>
    <w:p w14:paraId="674ADE12" w14:textId="75A54E5D" w:rsidR="00763012" w:rsidRDefault="007E3675" w:rsidP="00523B79">
      <w:pPr>
        <w:pStyle w:val="Bullets"/>
      </w:pPr>
      <w:r>
        <w:t xml:space="preserve">Какие меры стимулирования спроса работают у конкурентов? Какие из данных мер вы </w:t>
      </w:r>
      <w:r w:rsidR="00DD312B">
        <w:t>планируете применить</w:t>
      </w:r>
      <w:r>
        <w:t>?</w:t>
      </w:r>
    </w:p>
    <w:p w14:paraId="7837F537" w14:textId="6A8AD64F" w:rsidR="008D7611" w:rsidRPr="00E47FD2" w:rsidRDefault="0046680F" w:rsidP="0046680F">
      <w:pPr>
        <w:pStyle w:val="-0"/>
      </w:pPr>
      <w:bookmarkStart w:id="33" w:name="_Hlk208394401"/>
      <w:r w:rsidRPr="00E47FD2">
        <w:t>СТАГНАЦИЯ РЫНКА (МАКРОЭКОНОМИЧЕСКИЕ ПРИЧИНЫ)</w:t>
      </w:r>
    </w:p>
    <w:bookmarkEnd w:id="33"/>
    <w:p w14:paraId="1CB2CF00" w14:textId="77777777" w:rsidR="00802945" w:rsidRPr="00E47FD2" w:rsidRDefault="00802945" w:rsidP="00802945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508AE534" w14:textId="56A074F5" w:rsidR="00802945" w:rsidRPr="00E47FD2" w:rsidRDefault="00802945" w:rsidP="00523B79">
      <w:pPr>
        <w:pStyle w:val="Bullets"/>
      </w:pPr>
      <w:r w:rsidRPr="00E47FD2">
        <w:t xml:space="preserve">Росстат </w:t>
      </w:r>
    </w:p>
    <w:p w14:paraId="25A65287" w14:textId="7B4BF5AA" w:rsidR="00802945" w:rsidRPr="00E47FD2" w:rsidRDefault="00802945" w:rsidP="00053086">
      <w:pPr>
        <w:pStyle w:val="Bullets"/>
      </w:pPr>
      <w:r w:rsidRPr="00E47FD2">
        <w:t>Отчеты отраслевых агентств</w:t>
      </w:r>
    </w:p>
    <w:p w14:paraId="78B8DCA2" w14:textId="77777777" w:rsidR="00802945" w:rsidRPr="00E47FD2" w:rsidRDefault="00802945" w:rsidP="00802945">
      <w:pPr>
        <w:spacing w:beforeLines="60" w:before="144" w:afterLines="60" w:after="144"/>
      </w:pPr>
      <w:r w:rsidRPr="00E47FD2">
        <w:t>Признаки подтверждения гипотезы:</w:t>
      </w:r>
    </w:p>
    <w:p w14:paraId="4932574E" w14:textId="77777777" w:rsidR="00E029E1" w:rsidRPr="00E47FD2" w:rsidRDefault="00E029E1" w:rsidP="00053086">
      <w:pPr>
        <w:pStyle w:val="Bullets"/>
      </w:pPr>
      <w:r w:rsidRPr="00E47FD2">
        <w:t xml:space="preserve">Снижение темпов роста реального ВВП до менее 1% </w:t>
      </w:r>
    </w:p>
    <w:p w14:paraId="6E83E8FF" w14:textId="40D3B7C8" w:rsidR="00E029E1" w:rsidRPr="00E47FD2" w:rsidRDefault="00E029E1" w:rsidP="00053086">
      <w:pPr>
        <w:pStyle w:val="Bullets"/>
      </w:pPr>
      <w:r w:rsidRPr="00E47FD2">
        <w:t>Реальные процентные ставки по кредитам свыше 8%</w:t>
      </w:r>
    </w:p>
    <w:p w14:paraId="0D9584CC" w14:textId="77777777" w:rsidR="00B1487F" w:rsidRPr="00E47FD2" w:rsidRDefault="00B1487F" w:rsidP="00B1487F">
      <w:pPr>
        <w:spacing w:beforeLines="60" w:before="144" w:afterLines="60" w:after="144"/>
      </w:pPr>
      <w:r w:rsidRPr="00E47FD2">
        <w:t>Алгоритм подтверждения гипотезы:</w:t>
      </w:r>
    </w:p>
    <w:p w14:paraId="322D5290" w14:textId="77777777" w:rsidR="00202CA8" w:rsidRPr="00E47FD2" w:rsidRDefault="00202CA8" w:rsidP="00053086">
      <w:pPr>
        <w:pStyle w:val="Bullets"/>
      </w:pPr>
      <w:r w:rsidRPr="00E47FD2">
        <w:t>ВВП: берем данные Росстата</w:t>
      </w:r>
    </w:p>
    <w:p w14:paraId="36E02C2A" w14:textId="7BFAA28C" w:rsidR="00B1487F" w:rsidRPr="00E47FD2" w:rsidRDefault="00202CA8" w:rsidP="00053086">
      <w:pPr>
        <w:pStyle w:val="Bullets"/>
      </w:pPr>
      <w:r w:rsidRPr="00E47FD2">
        <w:t xml:space="preserve">Реальные процентные ставки считаем как «номинальные ставки минус инфляция». Номинальные ставки есть в отчетах ЦБР, инфляция – в Росстате </w:t>
      </w:r>
    </w:p>
    <w:p w14:paraId="21F3E7AF" w14:textId="235C6338" w:rsidR="00802945" w:rsidRPr="00E47FD2" w:rsidRDefault="007365D8" w:rsidP="00802945">
      <w:pPr>
        <w:spacing w:beforeLines="60" w:before="144" w:afterLines="60" w:after="144"/>
      </w:pPr>
      <w:r w:rsidRPr="00D11B8A">
        <w:t>Вопросы для обсуждения / уточнения</w:t>
      </w:r>
      <w:r w:rsidR="00802945" w:rsidRPr="00E47FD2">
        <w:t>:</w:t>
      </w:r>
    </w:p>
    <w:p w14:paraId="6A894CF8" w14:textId="6A84A56A" w:rsidR="007365D8" w:rsidRDefault="007365D8" w:rsidP="00053086">
      <w:pPr>
        <w:pStyle w:val="Bullets"/>
      </w:pPr>
      <w:r>
        <w:t>Есть ли долгосрочные тренды, указывающие на стагнацию? Какие сценарии развития, в связи с этим вы прорабатываете?</w:t>
      </w:r>
    </w:p>
    <w:p w14:paraId="23FAB45B" w14:textId="65BEEF0F" w:rsidR="007365D8" w:rsidRDefault="007365D8" w:rsidP="00053086">
      <w:pPr>
        <w:pStyle w:val="Bullets"/>
      </w:pPr>
      <w:r>
        <w:t>Планируете ли изменение позиционирования продукта или диверсификацию в смежные рынки?</w:t>
      </w:r>
    </w:p>
    <w:p w14:paraId="4E2B21D1" w14:textId="155D7D0E" w:rsidR="00802945" w:rsidRDefault="007365D8" w:rsidP="00053086">
      <w:pPr>
        <w:pStyle w:val="Bullets"/>
      </w:pPr>
      <w:r>
        <w:t>Какие показатели макросреды вы мониторите для раннего реагирования? Насколько процесс является системным?</w:t>
      </w:r>
    </w:p>
    <w:p w14:paraId="15C74208" w14:textId="21703855" w:rsidR="008D7611" w:rsidRPr="00E47FD2" w:rsidRDefault="00053086" w:rsidP="00053086">
      <w:pPr>
        <w:pStyle w:val="-0"/>
      </w:pPr>
      <w:bookmarkStart w:id="34" w:name="_Hlk208394406"/>
      <w:r w:rsidRPr="00E47FD2">
        <w:t>ОТСУТСТВИЕ ДИФФЕРЕНЦИАЦИИ ПРОДУКТОВ</w:t>
      </w:r>
    </w:p>
    <w:bookmarkEnd w:id="34"/>
    <w:p w14:paraId="44FB0259" w14:textId="77777777" w:rsidR="00886BA8" w:rsidRPr="00E47FD2" w:rsidRDefault="00886BA8" w:rsidP="00886BA8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065A2CCB" w14:textId="7F831A65" w:rsidR="00732167" w:rsidRPr="00E47FD2" w:rsidRDefault="00732167" w:rsidP="00053086">
      <w:pPr>
        <w:pStyle w:val="Bullets"/>
      </w:pPr>
      <w:r w:rsidRPr="00E47FD2">
        <w:t>Финансовые отчеты компании и конкурентов</w:t>
      </w:r>
    </w:p>
    <w:p w14:paraId="33CE5823" w14:textId="47E0639C" w:rsidR="00886BA8" w:rsidRPr="00E47FD2" w:rsidRDefault="00886BA8" w:rsidP="00053086">
      <w:pPr>
        <w:pStyle w:val="Bullets"/>
      </w:pPr>
      <w:r w:rsidRPr="00E47FD2">
        <w:t>Бизнес-планы компаний из той же отрасли, предоставляемые в банк</w:t>
      </w:r>
    </w:p>
    <w:p w14:paraId="49CD301E" w14:textId="3C007924" w:rsidR="00886BA8" w:rsidRPr="00E47FD2" w:rsidRDefault="00886BA8" w:rsidP="00053086">
      <w:pPr>
        <w:pStyle w:val="Bullets"/>
      </w:pPr>
      <w:r w:rsidRPr="00E47FD2">
        <w:t>Отчеты отраслевых агентств</w:t>
      </w:r>
    </w:p>
    <w:p w14:paraId="5FBBD7DF" w14:textId="77777777" w:rsidR="00886BA8" w:rsidRPr="00E47FD2" w:rsidRDefault="00886BA8" w:rsidP="00886BA8">
      <w:pPr>
        <w:spacing w:beforeLines="60" w:before="144" w:afterLines="60" w:after="144"/>
      </w:pPr>
      <w:r w:rsidRPr="00E47FD2">
        <w:t>Признаки подтверждения гипотезы:</w:t>
      </w:r>
    </w:p>
    <w:p w14:paraId="402E1A36" w14:textId="0215E7CF" w:rsidR="008D19DA" w:rsidRPr="00E47FD2" w:rsidRDefault="008D19DA" w:rsidP="00053086">
      <w:pPr>
        <w:pStyle w:val="Bullets"/>
      </w:pPr>
      <w:r w:rsidRPr="00E47FD2">
        <w:t xml:space="preserve">Товары относятся к классу </w:t>
      </w:r>
      <w:r w:rsidRPr="00E47FD2">
        <w:rPr>
          <w:lang w:val="en-US"/>
        </w:rPr>
        <w:t>commodities</w:t>
      </w:r>
      <w:r w:rsidRPr="00E47FD2">
        <w:t xml:space="preserve"> (длинный список может дать Аналитический хаб)</w:t>
      </w:r>
    </w:p>
    <w:p w14:paraId="1D6AA926" w14:textId="22646893" w:rsidR="008D19DA" w:rsidRPr="00E47FD2" w:rsidRDefault="0001536E" w:rsidP="00053086">
      <w:pPr>
        <w:pStyle w:val="Bullets"/>
      </w:pPr>
      <w:r w:rsidRPr="00E47FD2">
        <w:t>Цены наиболее крупных конкурирующих компаний на рынке отличаются друг от друга не больше, чем на 10 - 20% (зависит от отрасли)</w:t>
      </w:r>
    </w:p>
    <w:p w14:paraId="73C66313" w14:textId="30E1B7BB" w:rsidR="00886BA8" w:rsidRPr="00E47FD2" w:rsidRDefault="0001536E" w:rsidP="00053086">
      <w:pPr>
        <w:pStyle w:val="Bullets"/>
      </w:pPr>
      <w:r w:rsidRPr="00E47FD2">
        <w:t xml:space="preserve">В </w:t>
      </w:r>
      <w:r w:rsidR="007365D8" w:rsidRPr="00E47FD2">
        <w:t>бизнес-планах</w:t>
      </w:r>
      <w:r w:rsidRPr="00E47FD2">
        <w:t xml:space="preserve"> компаний прямо указывается на идентичность технических характеристик / потребительских качеств продуктов компании и конкурентов</w:t>
      </w:r>
    </w:p>
    <w:p w14:paraId="1CD6CFCE" w14:textId="77777777" w:rsidR="000E1F51" w:rsidRPr="00E47FD2" w:rsidRDefault="000E1F51" w:rsidP="000E1F51">
      <w:pPr>
        <w:spacing w:beforeLines="60" w:before="144" w:afterLines="60" w:after="144"/>
      </w:pPr>
      <w:r w:rsidRPr="00E47FD2">
        <w:t>Алгоритм подтверждения гипотезы:</w:t>
      </w:r>
    </w:p>
    <w:p w14:paraId="639A885A" w14:textId="3FC56619" w:rsidR="000E1F51" w:rsidRPr="00E47FD2" w:rsidRDefault="000E1F51" w:rsidP="00053086">
      <w:pPr>
        <w:pStyle w:val="Bullets"/>
      </w:pPr>
      <w:r w:rsidRPr="00E47FD2">
        <w:t xml:space="preserve">Вначале вместе с АХ Сбера формируем список </w:t>
      </w:r>
      <w:r w:rsidRPr="00E47FD2">
        <w:rPr>
          <w:lang w:val="en-US"/>
        </w:rPr>
        <w:t>commodities</w:t>
      </w:r>
      <w:r w:rsidRPr="00E47FD2">
        <w:t xml:space="preserve"> в каждой отрасли</w:t>
      </w:r>
    </w:p>
    <w:p w14:paraId="12EA958A" w14:textId="7DAC4F27" w:rsidR="000E1F51" w:rsidRPr="00E47FD2" w:rsidRDefault="000E1F51" w:rsidP="00053086">
      <w:pPr>
        <w:pStyle w:val="Bullets"/>
      </w:pPr>
      <w:r w:rsidRPr="00E47FD2">
        <w:lastRenderedPageBreak/>
        <w:t xml:space="preserve">Далее </w:t>
      </w:r>
      <w:proofErr w:type="spellStart"/>
      <w:r w:rsidRPr="00E47FD2">
        <w:t>парсим</w:t>
      </w:r>
      <w:proofErr w:type="spellEnd"/>
      <w:r w:rsidRPr="00E47FD2">
        <w:t xml:space="preserve"> прайс-листы компаний, берем динамику биржевых цен, делаем расчет «выручка / производство в натуральном выражении» по компаниям. Сравниваем их, смотрим, есть ли различие свыше 10-20%. Если есть, значит дифференциация имеет место</w:t>
      </w:r>
    </w:p>
    <w:p w14:paraId="02CB9536" w14:textId="5D418EE2" w:rsidR="000E1F51" w:rsidRPr="00E47FD2" w:rsidRDefault="001D75A1" w:rsidP="00053086">
      <w:pPr>
        <w:pStyle w:val="Bullets"/>
      </w:pPr>
      <w:proofErr w:type="spellStart"/>
      <w:r w:rsidRPr="00E47FD2">
        <w:t>Парсим</w:t>
      </w:r>
      <w:proofErr w:type="spellEnd"/>
      <w:r w:rsidRPr="00E47FD2">
        <w:t xml:space="preserve"> информацию из </w:t>
      </w:r>
      <w:r w:rsidR="007365D8" w:rsidRPr="00E47FD2">
        <w:t>бизнес-планов</w:t>
      </w:r>
      <w:r w:rsidRPr="00E47FD2">
        <w:t xml:space="preserve"> по техническим характеристикам и потребительским качествам. Если нет больших различий, то нет дифференциации</w:t>
      </w:r>
    </w:p>
    <w:p w14:paraId="77EEC5E8" w14:textId="2F86DB5F" w:rsidR="000E1F51" w:rsidRPr="00E47FD2" w:rsidRDefault="000E1F51" w:rsidP="00053086">
      <w:pPr>
        <w:pStyle w:val="Bullets"/>
      </w:pPr>
      <w:r w:rsidRPr="00E47FD2">
        <w:t xml:space="preserve">Из отчетов отраслевых агентств делаем расчет индекса </w:t>
      </w:r>
      <w:proofErr w:type="spellStart"/>
      <w:r w:rsidRPr="00E47FD2">
        <w:t>Херфиндаля</w:t>
      </w:r>
      <w:proofErr w:type="spellEnd"/>
      <w:r w:rsidRPr="00E47FD2">
        <w:t xml:space="preserve"> – </w:t>
      </w:r>
      <w:proofErr w:type="spellStart"/>
      <w:r w:rsidRPr="00E47FD2">
        <w:t>Хиршмана</w:t>
      </w:r>
      <w:proofErr w:type="spellEnd"/>
      <w:r w:rsidRPr="00E47FD2">
        <w:t xml:space="preserve"> по соответствующей формуле</w:t>
      </w:r>
    </w:p>
    <w:p w14:paraId="30495289" w14:textId="7E23D36C" w:rsidR="000E1F51" w:rsidRPr="00E47FD2" w:rsidRDefault="000E1F51" w:rsidP="00053086">
      <w:pPr>
        <w:pStyle w:val="Bullets"/>
      </w:pPr>
      <w:r w:rsidRPr="00E47FD2">
        <w:t>Удельные затраты рассчитываем на базе отчетов по МСФО и презентаций для инвесторов</w:t>
      </w:r>
    </w:p>
    <w:p w14:paraId="1CD3D1E8" w14:textId="76AAB76B" w:rsidR="00886BA8" w:rsidRPr="00E47FD2" w:rsidRDefault="007365D8" w:rsidP="00886BA8">
      <w:pPr>
        <w:spacing w:beforeLines="60" w:before="144" w:afterLines="60" w:after="144"/>
      </w:pPr>
      <w:r w:rsidRPr="00D11B8A">
        <w:t>Вопросы для обсуждения / уточнения</w:t>
      </w:r>
      <w:r w:rsidR="00886BA8" w:rsidRPr="00E47FD2">
        <w:t>:</w:t>
      </w:r>
    </w:p>
    <w:p w14:paraId="315E46B0" w14:textId="08008BE9" w:rsidR="001A1B36" w:rsidRDefault="001A1B36" w:rsidP="00053086">
      <w:pPr>
        <w:pStyle w:val="Bullets"/>
      </w:pPr>
      <w:r>
        <w:t>Можно ли снизить ценовую зависимость через новую ценовую модель или формат дистрибуции?</w:t>
      </w:r>
    </w:p>
    <w:p w14:paraId="5E0F9771" w14:textId="54CDF911" w:rsidR="001A1B36" w:rsidRDefault="001A1B36" w:rsidP="00053086">
      <w:pPr>
        <w:pStyle w:val="Bullets"/>
      </w:pPr>
      <w:r>
        <w:t>Планируете ли изменить позиционирование продукта, возможно, выйти в новый сегмент?</w:t>
      </w:r>
    </w:p>
    <w:p w14:paraId="3FDE8ADE" w14:textId="5AE5FFF8" w:rsidR="00763012" w:rsidRPr="00E47FD2" w:rsidRDefault="001A1B36" w:rsidP="00053086">
      <w:pPr>
        <w:pStyle w:val="Bullets"/>
      </w:pPr>
      <w:r>
        <w:t>Какие быстрые шаги по повышению уникальности продукта (функции, упаковка, сервис) можно реализовать в 3–6 мес.? Что из этого сейчас уже в работе?</w:t>
      </w:r>
    </w:p>
    <w:p w14:paraId="183CFAE9" w14:textId="3119A513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7672737D" w14:textId="671BF7AF" w:rsidR="008D7611" w:rsidRPr="00E47FD2" w:rsidRDefault="008D7611" w:rsidP="00053086">
      <w:pPr>
        <w:pStyle w:val="Bullets"/>
      </w:pPr>
      <w:r w:rsidRPr="00E47FD2">
        <w:t>Оптимизировать издержки, отказаться от убыточных направлений и проектов</w:t>
      </w:r>
    </w:p>
    <w:p w14:paraId="1FC5811E" w14:textId="1E839563" w:rsidR="008D7611" w:rsidRPr="00E47FD2" w:rsidRDefault="008D7611" w:rsidP="00053086">
      <w:pPr>
        <w:pStyle w:val="Bullets"/>
      </w:pPr>
      <w:r w:rsidRPr="00E47FD2">
        <w:t>Перепозиционировать продукт (новый сегмент/применение)</w:t>
      </w:r>
    </w:p>
    <w:p w14:paraId="76F7155E" w14:textId="35BE98C9" w:rsidR="00083135" w:rsidRDefault="008D7611" w:rsidP="00053086">
      <w:pPr>
        <w:pStyle w:val="Bullets"/>
      </w:pPr>
      <w:r w:rsidRPr="00E47FD2">
        <w:t>Исследовать экспортные рынки или новые каналы сбыта</w:t>
      </w:r>
      <w:r w:rsidR="00083135">
        <w:br w:type="page"/>
      </w:r>
    </w:p>
    <w:p w14:paraId="61025883" w14:textId="77777777" w:rsidR="008D7611" w:rsidRPr="00083135" w:rsidRDefault="008D7611" w:rsidP="00053086">
      <w:pPr>
        <w:pStyle w:val="Heading"/>
        <w:rPr>
          <w:sz w:val="24"/>
          <w:szCs w:val="24"/>
        </w:rPr>
      </w:pPr>
      <w:r w:rsidRPr="00083135">
        <w:rPr>
          <w:sz w:val="24"/>
          <w:szCs w:val="24"/>
        </w:rPr>
        <w:lastRenderedPageBreak/>
        <w:t>ОПЕРАЦИОННЫЕ СИТУАЦИИ</w:t>
      </w:r>
    </w:p>
    <w:p w14:paraId="320A7D52" w14:textId="2A0CE078" w:rsidR="008D7611" w:rsidRPr="00E47FD2" w:rsidRDefault="00053086" w:rsidP="00083135">
      <w:pPr>
        <w:pStyle w:val="1"/>
        <w:numPr>
          <w:ilvl w:val="0"/>
          <w:numId w:val="17"/>
        </w:numPr>
      </w:pPr>
      <w:r w:rsidRPr="00E47FD2">
        <w:t>РОСТ ПРОИЗВОДСТВА ПРИ ОДНОВРЕМЕННОМ СНИЖЕНИИ КАЧЕСТВА</w:t>
      </w:r>
    </w:p>
    <w:p w14:paraId="57768390" w14:textId="5B1D40B7" w:rsidR="008D7611" w:rsidRPr="00E47FD2" w:rsidRDefault="00053086" w:rsidP="003B46A7">
      <w:pPr>
        <w:spacing w:beforeLines="60" w:before="144" w:afterLines="60" w:after="144"/>
      </w:pPr>
      <w:r w:rsidRPr="00053086">
        <w:rPr>
          <w:b/>
          <w:bCs/>
        </w:rPr>
        <w:t>ОПИСАНИЕ</w:t>
      </w:r>
      <w:r w:rsidR="008D7611" w:rsidRPr="00E47FD2">
        <w:t>: Перегрузка мощностей или дефицит кадров.</w:t>
      </w:r>
    </w:p>
    <w:p w14:paraId="78A1FDCE" w14:textId="2ADF49B4" w:rsidR="008D7611" w:rsidRPr="00E47FD2" w:rsidRDefault="00053086" w:rsidP="003B46A7">
      <w:pPr>
        <w:spacing w:beforeLines="60" w:before="144" w:afterLines="60" w:after="144"/>
      </w:pPr>
      <w:r w:rsidRPr="00053086">
        <w:rPr>
          <w:b/>
          <w:bCs/>
        </w:rPr>
        <w:t>ГИПОТЕЗЫ</w:t>
      </w:r>
      <w:r w:rsidR="008D7611" w:rsidRPr="00E47FD2">
        <w:t>:</w:t>
      </w:r>
    </w:p>
    <w:p w14:paraId="7992C783" w14:textId="4CE276B7" w:rsidR="008D7611" w:rsidRPr="00E47FD2" w:rsidRDefault="00053086" w:rsidP="00053086">
      <w:pPr>
        <w:pStyle w:val="-0"/>
      </w:pPr>
      <w:bookmarkStart w:id="35" w:name="_Hlk208394423"/>
      <w:r w:rsidRPr="00E47FD2">
        <w:t>УВЕЛИЧЕНИЕ ОБЪ</w:t>
      </w:r>
      <w:r>
        <w:t>Е</w:t>
      </w:r>
      <w:r w:rsidRPr="00E47FD2">
        <w:t>МОВ БЕЗ АДАПТАЦИИ ПРОЦЕССОВ КОНТРОЛЯ КАЧЕСТВА</w:t>
      </w:r>
    </w:p>
    <w:bookmarkEnd w:id="35"/>
    <w:p w14:paraId="717417A9" w14:textId="77777777" w:rsidR="004F6639" w:rsidRPr="00E47FD2" w:rsidRDefault="004F6639" w:rsidP="004F6639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5672509D" w14:textId="77777777" w:rsidR="008A2101" w:rsidRPr="00E47FD2" w:rsidRDefault="008A2101" w:rsidP="00053086">
      <w:pPr>
        <w:pStyle w:val="Bullets"/>
      </w:pPr>
      <w:r w:rsidRPr="00E47FD2">
        <w:t>Сайты-</w:t>
      </w:r>
      <w:proofErr w:type="spellStart"/>
      <w:r w:rsidRPr="00E47FD2">
        <w:t>отзовики</w:t>
      </w:r>
      <w:proofErr w:type="spellEnd"/>
      <w:r w:rsidRPr="00E47FD2">
        <w:t xml:space="preserve"> </w:t>
      </w:r>
    </w:p>
    <w:p w14:paraId="6E47D3D6" w14:textId="0BAC5580" w:rsidR="004F6639" w:rsidRPr="00E47FD2" w:rsidRDefault="008A2101" w:rsidP="00053086">
      <w:pPr>
        <w:pStyle w:val="Bullets"/>
      </w:pPr>
      <w:r w:rsidRPr="00E47FD2">
        <w:t xml:space="preserve">Новостные порталы </w:t>
      </w:r>
    </w:p>
    <w:p w14:paraId="5496AC95" w14:textId="77777777" w:rsidR="004F6639" w:rsidRPr="00E47FD2" w:rsidRDefault="004F6639" w:rsidP="004F6639">
      <w:pPr>
        <w:spacing w:beforeLines="60" w:before="144" w:afterLines="60" w:after="144"/>
      </w:pPr>
      <w:r w:rsidRPr="00E47FD2">
        <w:t>Признаки подтверждения гипотезы:</w:t>
      </w:r>
    </w:p>
    <w:p w14:paraId="77C7B381" w14:textId="40369A33" w:rsidR="008A2101" w:rsidRPr="00E47FD2" w:rsidRDefault="008A2101" w:rsidP="00053086">
      <w:pPr>
        <w:pStyle w:val="Bullets"/>
      </w:pPr>
      <w:r w:rsidRPr="00E47FD2">
        <w:t>Всплеск негативных отзывов по качеству продукции</w:t>
      </w:r>
    </w:p>
    <w:p w14:paraId="09C67B29" w14:textId="15ECC766" w:rsidR="008A2101" w:rsidRPr="00E47FD2" w:rsidRDefault="008A2101" w:rsidP="00053086">
      <w:pPr>
        <w:pStyle w:val="Bullets"/>
      </w:pPr>
      <w:r w:rsidRPr="00E47FD2">
        <w:t>Всплеск негативных отзывов от бывших работников</w:t>
      </w:r>
    </w:p>
    <w:p w14:paraId="6BDEE0B0" w14:textId="77777777" w:rsidR="008A2101" w:rsidRPr="00E47FD2" w:rsidRDefault="008A2101" w:rsidP="00053086">
      <w:pPr>
        <w:pStyle w:val="Bullets"/>
      </w:pPr>
      <w:r w:rsidRPr="00E47FD2">
        <w:t>Новости по аварийным ситуациям на производстве</w:t>
      </w:r>
    </w:p>
    <w:p w14:paraId="1AA285A1" w14:textId="203349EB" w:rsidR="008A2101" w:rsidRPr="00E47FD2" w:rsidRDefault="008A2101" w:rsidP="00053086">
      <w:pPr>
        <w:pStyle w:val="Bullets"/>
      </w:pPr>
      <w:r w:rsidRPr="00E47FD2">
        <w:t>Новости по отзывам продукции</w:t>
      </w:r>
    </w:p>
    <w:p w14:paraId="72F6D130" w14:textId="77777777" w:rsidR="001B7679" w:rsidRPr="00E47FD2" w:rsidRDefault="001B7679" w:rsidP="001B7679">
      <w:pPr>
        <w:spacing w:beforeLines="60" w:before="144" w:afterLines="60" w:after="144"/>
      </w:pPr>
      <w:r w:rsidRPr="00E47FD2">
        <w:t>Алгоритм подтверждения гипотезы:</w:t>
      </w:r>
    </w:p>
    <w:p w14:paraId="0D5E99B0" w14:textId="60ACFCB2" w:rsidR="001B7679" w:rsidRPr="00E47FD2" w:rsidRDefault="001B7679" w:rsidP="00053086">
      <w:pPr>
        <w:pStyle w:val="Bullets"/>
      </w:pPr>
      <w:proofErr w:type="spellStart"/>
      <w:r w:rsidRPr="00E47FD2">
        <w:t>Парсим</w:t>
      </w:r>
      <w:proofErr w:type="spellEnd"/>
      <w:r w:rsidRPr="00E47FD2">
        <w:t xml:space="preserve"> информацию из источников. Чем больше негативных отзывов и новостей, тем острее проблема </w:t>
      </w:r>
    </w:p>
    <w:p w14:paraId="042820DF" w14:textId="77777777" w:rsidR="001A1B36" w:rsidRPr="00E47FD2" w:rsidRDefault="001A1B36" w:rsidP="001A1B36">
      <w:pPr>
        <w:spacing w:beforeLines="60" w:before="144" w:afterLines="60" w:after="144"/>
      </w:pPr>
      <w:r w:rsidRPr="00D11B8A">
        <w:t>Вопросы для обсуждения / уточнения</w:t>
      </w:r>
      <w:r w:rsidRPr="00E47FD2">
        <w:t>:</w:t>
      </w:r>
    </w:p>
    <w:p w14:paraId="777153D6" w14:textId="52C1FB76" w:rsidR="001A1B36" w:rsidRDefault="001A1B36" w:rsidP="00053086">
      <w:pPr>
        <w:pStyle w:val="Bullets"/>
      </w:pPr>
      <w:r>
        <w:t>Чем вызвано снижение качества: перегрузкой, дефицитом компетенций, снижением стандартов?</w:t>
      </w:r>
    </w:p>
    <w:p w14:paraId="0A406EB3" w14:textId="47F8AA0E" w:rsidR="001A1B36" w:rsidRDefault="001A1B36" w:rsidP="00053086">
      <w:pPr>
        <w:pStyle w:val="Bullets"/>
      </w:pPr>
      <w:r>
        <w:t>Достаточно ли адаптированы ваши процессы контроля качества к новому масштабу производства (если применимо)?</w:t>
      </w:r>
    </w:p>
    <w:p w14:paraId="0EF66436" w14:textId="64E37DA0" w:rsidR="004F6639" w:rsidRDefault="001A1B36" w:rsidP="00053086">
      <w:pPr>
        <w:pStyle w:val="Bullets"/>
      </w:pPr>
      <w:r>
        <w:t>Какие новые точки контроля и автоматизации качества можно внедрить на различных этапах?</w:t>
      </w:r>
    </w:p>
    <w:p w14:paraId="0EFCDA37" w14:textId="2DB3E559" w:rsidR="008D7611" w:rsidRPr="00E47FD2" w:rsidRDefault="00053086" w:rsidP="00053086">
      <w:pPr>
        <w:pStyle w:val="-0"/>
      </w:pPr>
      <w:bookmarkStart w:id="36" w:name="_Hlk208394427"/>
      <w:r w:rsidRPr="00E47FD2">
        <w:t>ДЕФИЦИТ ОБУЧЕННОГО ПЕРСОНАЛА, ВЫСОКАЯ ТЕКУЧЕСТЬ</w:t>
      </w:r>
    </w:p>
    <w:bookmarkEnd w:id="36"/>
    <w:p w14:paraId="1E0A4752" w14:textId="77777777" w:rsidR="00F70338" w:rsidRPr="00E47FD2" w:rsidRDefault="00F70338" w:rsidP="00F70338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6197BC63" w14:textId="77777777" w:rsidR="00B36AF4" w:rsidRPr="00E47FD2" w:rsidRDefault="00B36AF4" w:rsidP="00053086">
      <w:pPr>
        <w:pStyle w:val="Bullets"/>
      </w:pPr>
      <w:r w:rsidRPr="00E47FD2">
        <w:t xml:space="preserve">Новостные порталы </w:t>
      </w:r>
    </w:p>
    <w:p w14:paraId="499F3FCE" w14:textId="6B085AE4" w:rsidR="00F70338" w:rsidRPr="00E47FD2" w:rsidRDefault="00B36AF4" w:rsidP="00053086">
      <w:pPr>
        <w:pStyle w:val="Bullets"/>
      </w:pPr>
      <w:r w:rsidRPr="00E47FD2">
        <w:rPr>
          <w:lang w:val="en-US"/>
        </w:rPr>
        <w:t>HR</w:t>
      </w:r>
      <w:r w:rsidRPr="00E47FD2">
        <w:t xml:space="preserve"> платформы (</w:t>
      </w:r>
      <w:proofErr w:type="spellStart"/>
      <w:r w:rsidRPr="00E47FD2">
        <w:rPr>
          <w:lang w:val="en-US"/>
        </w:rPr>
        <w:t>HeadHunter</w:t>
      </w:r>
      <w:proofErr w:type="spellEnd"/>
      <w:r w:rsidRPr="00E47FD2">
        <w:t xml:space="preserve"> и аналоги) </w:t>
      </w:r>
    </w:p>
    <w:p w14:paraId="598A9A82" w14:textId="77777777" w:rsidR="00F70338" w:rsidRPr="00E47FD2" w:rsidRDefault="00F70338" w:rsidP="00F70338">
      <w:pPr>
        <w:spacing w:beforeLines="60" w:before="144" w:afterLines="60" w:after="144"/>
      </w:pPr>
      <w:r w:rsidRPr="00E47FD2">
        <w:t>Признаки подтверждения гипотезы:</w:t>
      </w:r>
    </w:p>
    <w:p w14:paraId="504A588A" w14:textId="77777777" w:rsidR="00687386" w:rsidRPr="00E47FD2" w:rsidRDefault="00687386" w:rsidP="008A432F">
      <w:pPr>
        <w:pStyle w:val="Bullets"/>
      </w:pPr>
      <w:r w:rsidRPr="00E47FD2">
        <w:t>В интервью топ-</w:t>
      </w:r>
      <w:proofErr w:type="spellStart"/>
      <w:r w:rsidRPr="00E47FD2">
        <w:t>менедджмента</w:t>
      </w:r>
      <w:proofErr w:type="spellEnd"/>
      <w:r w:rsidRPr="00E47FD2">
        <w:t xml:space="preserve"> компаний отрасли высока частота жалоб на дефицит персонала</w:t>
      </w:r>
    </w:p>
    <w:p w14:paraId="24793495" w14:textId="22CD8F31" w:rsidR="00687386" w:rsidRPr="00E47FD2" w:rsidRDefault="00687386" w:rsidP="008A432F">
      <w:pPr>
        <w:pStyle w:val="Bullets"/>
      </w:pPr>
      <w:r w:rsidRPr="00E47FD2">
        <w:t>Растущий уровень вакансий в компании и отрасли на историческом периоде</w:t>
      </w:r>
    </w:p>
    <w:p w14:paraId="2EAF8B1A" w14:textId="643966C2" w:rsidR="00687386" w:rsidRPr="00E47FD2" w:rsidRDefault="00687386" w:rsidP="008A432F">
      <w:pPr>
        <w:pStyle w:val="Bullets"/>
      </w:pPr>
      <w:r w:rsidRPr="00E47FD2">
        <w:t xml:space="preserve">Всплески актуальных вакансий в компании или отрасли </w:t>
      </w:r>
    </w:p>
    <w:p w14:paraId="3C414388" w14:textId="77777777" w:rsidR="001B7679" w:rsidRPr="00E47FD2" w:rsidRDefault="001B7679" w:rsidP="001B7679">
      <w:pPr>
        <w:spacing w:beforeLines="60" w:before="144" w:afterLines="60" w:after="144"/>
      </w:pPr>
      <w:r w:rsidRPr="00E47FD2">
        <w:t>Алгоритм подтверждения гипотезы:</w:t>
      </w:r>
    </w:p>
    <w:p w14:paraId="64A2BA55" w14:textId="77777777" w:rsidR="002706F4" w:rsidRPr="00E47FD2" w:rsidRDefault="001B7679" w:rsidP="008A432F">
      <w:pPr>
        <w:pStyle w:val="Bullets"/>
      </w:pPr>
      <w:proofErr w:type="spellStart"/>
      <w:r w:rsidRPr="00E47FD2">
        <w:t>Парсим</w:t>
      </w:r>
      <w:proofErr w:type="spellEnd"/>
      <w:r w:rsidRPr="00E47FD2">
        <w:t xml:space="preserve"> информацию из источников.</w:t>
      </w:r>
    </w:p>
    <w:p w14:paraId="56DEF075" w14:textId="560C19C6" w:rsidR="001B7679" w:rsidRPr="00E47FD2" w:rsidRDefault="002706F4" w:rsidP="008A432F">
      <w:pPr>
        <w:pStyle w:val="Bullets"/>
      </w:pPr>
      <w:r w:rsidRPr="00E47FD2">
        <w:t xml:space="preserve">Проверяем исторические тренды по вакансиям компании и отрасли + есть отраслевые отчеты что происходит в отраслях у </w:t>
      </w:r>
      <w:proofErr w:type="spellStart"/>
      <w:r w:rsidRPr="00E47FD2">
        <w:rPr>
          <w:lang w:val="en-US"/>
        </w:rPr>
        <w:t>HeadHunter</w:t>
      </w:r>
      <w:proofErr w:type="spellEnd"/>
      <w:r w:rsidRPr="00E47FD2">
        <w:t>’</w:t>
      </w:r>
      <w:r w:rsidRPr="00E47FD2">
        <w:rPr>
          <w:lang w:val="en-US"/>
        </w:rPr>
        <w:t>a</w:t>
      </w:r>
      <w:r w:rsidR="001B7679" w:rsidRPr="00E47FD2">
        <w:t xml:space="preserve"> </w:t>
      </w:r>
    </w:p>
    <w:p w14:paraId="11B8E447" w14:textId="7A2705EA" w:rsidR="00F70338" w:rsidRPr="00E47FD2" w:rsidRDefault="001A1B36" w:rsidP="00F70338">
      <w:pPr>
        <w:spacing w:beforeLines="60" w:before="144" w:afterLines="60" w:after="144"/>
      </w:pPr>
      <w:r w:rsidRPr="00D11B8A">
        <w:lastRenderedPageBreak/>
        <w:t>Вопросы для обсуждения / уточнения</w:t>
      </w:r>
      <w:r w:rsidRPr="00E47FD2">
        <w:t>:</w:t>
      </w:r>
    </w:p>
    <w:p w14:paraId="7D81EDAE" w14:textId="77777777" w:rsidR="00E662D2" w:rsidRDefault="001A1B36" w:rsidP="008A432F">
      <w:pPr>
        <w:pStyle w:val="Bullets"/>
      </w:pPr>
      <w:r>
        <w:t xml:space="preserve">Есть ли дефицит квалифицированного персонала и как он влияет на удержание стандартов? </w:t>
      </w:r>
    </w:p>
    <w:p w14:paraId="0ACBAEE4" w14:textId="7177300A" w:rsidR="001A1B36" w:rsidRDefault="001A1B36" w:rsidP="008A432F">
      <w:pPr>
        <w:pStyle w:val="Bullets"/>
      </w:pPr>
      <w:r>
        <w:t xml:space="preserve">Сколько людей </w:t>
      </w:r>
      <w:r w:rsidR="00E662D2">
        <w:t xml:space="preserve">сейчас </w:t>
      </w:r>
      <w:r>
        <w:t xml:space="preserve">не хватает (в т.ч. в % от общего количества сотрудников)? </w:t>
      </w:r>
    </w:p>
    <w:p w14:paraId="36D1181F" w14:textId="261B0BC4" w:rsidR="001A1B36" w:rsidRDefault="001A1B36" w:rsidP="008A432F">
      <w:pPr>
        <w:pStyle w:val="Bullets"/>
      </w:pPr>
      <w:r>
        <w:t>Чем вызвана высокая текучесть? Какие меры предпринимаются?</w:t>
      </w:r>
    </w:p>
    <w:p w14:paraId="50C382E1" w14:textId="270DF10A" w:rsidR="001A1B36" w:rsidRDefault="001A1B36" w:rsidP="008A432F">
      <w:pPr>
        <w:pStyle w:val="Bullets"/>
      </w:pPr>
      <w:r>
        <w:t xml:space="preserve">Планируете ли вы пересмотр </w:t>
      </w:r>
      <w:r>
        <w:rPr>
          <w:lang w:val="en-US"/>
        </w:rPr>
        <w:t>HR</w:t>
      </w:r>
      <w:r>
        <w:t xml:space="preserve">-стратегии и </w:t>
      </w:r>
      <w:r>
        <w:rPr>
          <w:lang w:val="en-US"/>
        </w:rPr>
        <w:t>HR</w:t>
      </w:r>
      <w:r>
        <w:t>-бренда? В какие сроки и когда?</w:t>
      </w:r>
    </w:p>
    <w:p w14:paraId="047ADDA2" w14:textId="77777777" w:rsidR="00E662D2" w:rsidRDefault="00E662D2" w:rsidP="008A432F">
      <w:pPr>
        <w:pStyle w:val="Bullets"/>
      </w:pPr>
      <w:r>
        <w:t>Рассматривали ли вы пересмотр системы обучения, чтобы сократить риски ошибок?</w:t>
      </w:r>
    </w:p>
    <w:p w14:paraId="154C1992" w14:textId="70F42BD4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237DA240" w14:textId="705AD110" w:rsidR="008D7611" w:rsidRPr="00E47FD2" w:rsidRDefault="008D7611" w:rsidP="008A432F">
      <w:pPr>
        <w:pStyle w:val="Bullets"/>
      </w:pPr>
      <w:r w:rsidRPr="00E47FD2">
        <w:t xml:space="preserve">Ввести контроль качества на критических этапах, </w:t>
      </w:r>
      <w:proofErr w:type="spellStart"/>
      <w:r w:rsidRPr="00E47FD2">
        <w:t>lean</w:t>
      </w:r>
      <w:proofErr w:type="spellEnd"/>
      <w:r w:rsidRPr="00E47FD2">
        <w:t xml:space="preserve"> </w:t>
      </w:r>
      <w:proofErr w:type="spellStart"/>
      <w:r w:rsidRPr="00E47FD2">
        <w:t>six</w:t>
      </w:r>
      <w:proofErr w:type="spellEnd"/>
      <w:r w:rsidRPr="00E47FD2">
        <w:t xml:space="preserve"> </w:t>
      </w:r>
      <w:proofErr w:type="spellStart"/>
      <w:r w:rsidRPr="00E47FD2">
        <w:t>sigma</w:t>
      </w:r>
      <w:proofErr w:type="spellEnd"/>
    </w:p>
    <w:p w14:paraId="25C62B2C" w14:textId="6BE91F6F" w:rsidR="008D7611" w:rsidRPr="00E47FD2" w:rsidRDefault="008D7611" w:rsidP="008A432F">
      <w:pPr>
        <w:pStyle w:val="Bullets"/>
      </w:pPr>
      <w:r w:rsidRPr="00E47FD2">
        <w:t>Увеличить штат и запустить внутреннее обучение</w:t>
      </w:r>
    </w:p>
    <w:p w14:paraId="3E72FA1F" w14:textId="41F86730" w:rsidR="008D7611" w:rsidRPr="00E47FD2" w:rsidRDefault="008D7611" w:rsidP="008A432F">
      <w:pPr>
        <w:pStyle w:val="Bullets"/>
      </w:pPr>
      <w:r w:rsidRPr="00E47FD2">
        <w:t>Пересмотреть производственный процесс и модернизировать узкие места</w:t>
      </w:r>
    </w:p>
    <w:p w14:paraId="78AE34AB" w14:textId="1C09DD11" w:rsidR="008D7611" w:rsidRPr="00E47FD2" w:rsidRDefault="00083135" w:rsidP="00083135">
      <w:pPr>
        <w:pStyle w:val="1"/>
      </w:pPr>
      <w:r w:rsidRPr="00E47FD2">
        <w:t>НИЗКАЯ ПРОИЗВОДИТЕЛЬНОСТЬ</w:t>
      </w:r>
    </w:p>
    <w:p w14:paraId="4E277A48" w14:textId="3ECFC2A5" w:rsidR="008D7611" w:rsidRPr="00E47FD2" w:rsidRDefault="008A432F" w:rsidP="003B46A7">
      <w:pPr>
        <w:spacing w:beforeLines="60" w:before="144" w:afterLines="60" w:after="144"/>
      </w:pPr>
      <w:r w:rsidRPr="008A432F">
        <w:rPr>
          <w:b/>
          <w:bCs/>
        </w:rPr>
        <w:t>ОПИСАНИЕ</w:t>
      </w:r>
      <w:r w:rsidR="008D7611" w:rsidRPr="00E47FD2">
        <w:t>: устаревшие или неэффективные производственные мощности.</w:t>
      </w:r>
    </w:p>
    <w:p w14:paraId="5B8B073A" w14:textId="795EFA41" w:rsidR="008D7611" w:rsidRPr="00E47FD2" w:rsidRDefault="008A432F" w:rsidP="003B46A7">
      <w:pPr>
        <w:spacing w:beforeLines="60" w:before="144" w:afterLines="60" w:after="144"/>
      </w:pPr>
      <w:r w:rsidRPr="008A432F">
        <w:rPr>
          <w:b/>
          <w:bCs/>
        </w:rPr>
        <w:t>ГИПОТЕЗЫ</w:t>
      </w:r>
      <w:r w:rsidR="008D7611" w:rsidRPr="00E47FD2">
        <w:t>:</w:t>
      </w:r>
    </w:p>
    <w:p w14:paraId="7FA12B8F" w14:textId="411112D7" w:rsidR="008D7611" w:rsidRPr="00E47FD2" w:rsidRDefault="008A432F" w:rsidP="008A432F">
      <w:pPr>
        <w:pStyle w:val="-0"/>
      </w:pPr>
      <w:bookmarkStart w:id="37" w:name="_Hlk208394444"/>
      <w:r w:rsidRPr="00E47FD2">
        <w:t>ОТСУТСТВИЕ АВТОМАТИЗАЦИИ, РУЧНОЙ ТРУД</w:t>
      </w:r>
    </w:p>
    <w:bookmarkEnd w:id="37"/>
    <w:p w14:paraId="35C7C4B1" w14:textId="77777777" w:rsidR="00687386" w:rsidRPr="00E47FD2" w:rsidRDefault="00687386" w:rsidP="00687386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4BD18A19" w14:textId="2534DF1A" w:rsidR="00687386" w:rsidRPr="00E47FD2" w:rsidRDefault="00687386" w:rsidP="008A432F">
      <w:pPr>
        <w:pStyle w:val="Bullets"/>
      </w:pPr>
      <w:r w:rsidRPr="00E47FD2">
        <w:t xml:space="preserve">Финансовые отчеты компании и конкурентов </w:t>
      </w:r>
    </w:p>
    <w:p w14:paraId="785FA6A2" w14:textId="6C80FC81" w:rsidR="0009479F" w:rsidRPr="00E47FD2" w:rsidRDefault="0009479F" w:rsidP="008A432F">
      <w:pPr>
        <w:pStyle w:val="Bullets"/>
      </w:pPr>
      <w:r w:rsidRPr="00E47FD2">
        <w:t>СПАРК</w:t>
      </w:r>
    </w:p>
    <w:p w14:paraId="575800A4" w14:textId="77777777" w:rsidR="00687386" w:rsidRPr="00E47FD2" w:rsidRDefault="00687386" w:rsidP="00687386">
      <w:pPr>
        <w:spacing w:beforeLines="60" w:before="144" w:afterLines="60" w:after="144"/>
      </w:pPr>
      <w:r w:rsidRPr="00E47FD2">
        <w:t>Признаки подтверждения гипотезы:</w:t>
      </w:r>
    </w:p>
    <w:p w14:paraId="5AE8028C" w14:textId="6FEDAA20" w:rsidR="00687386" w:rsidRPr="00E47FD2" w:rsidRDefault="00FB5D60" w:rsidP="008A432F">
      <w:pPr>
        <w:pStyle w:val="Bullets"/>
      </w:pPr>
      <w:r w:rsidRPr="00E47FD2">
        <w:t xml:space="preserve">Выпуск продукции в натуральном измерении на 1 занятого существенно ниже, чем у конкурентов </w:t>
      </w:r>
    </w:p>
    <w:p w14:paraId="49075243" w14:textId="77777777" w:rsidR="0009479F" w:rsidRPr="00E47FD2" w:rsidRDefault="0009479F" w:rsidP="0009479F">
      <w:pPr>
        <w:spacing w:beforeLines="60" w:before="144" w:afterLines="60" w:after="144"/>
      </w:pPr>
      <w:r w:rsidRPr="00E47FD2">
        <w:t>Алгоритм подтверждения гипотезы:</w:t>
      </w:r>
    </w:p>
    <w:p w14:paraId="4591A113" w14:textId="457A2DD6" w:rsidR="00FB5D60" w:rsidRPr="00E47FD2" w:rsidRDefault="0009479F" w:rsidP="008A432F">
      <w:pPr>
        <w:pStyle w:val="Bullets"/>
      </w:pPr>
      <w:r w:rsidRPr="00E47FD2">
        <w:t xml:space="preserve">Расчет на базе отчетов по МСФО: «производство в натуральном выражении / численность работающих (есть в Спарке и аналогах)» </w:t>
      </w:r>
    </w:p>
    <w:p w14:paraId="0BE4F9A9" w14:textId="77777777" w:rsidR="00E662D2" w:rsidRPr="00E47FD2" w:rsidRDefault="00E662D2" w:rsidP="00E662D2">
      <w:pPr>
        <w:spacing w:beforeLines="60" w:before="144" w:afterLines="60" w:after="144"/>
      </w:pPr>
      <w:r w:rsidRPr="00D11B8A">
        <w:t>Вопросы для обсуждения / уточнения</w:t>
      </w:r>
      <w:r w:rsidRPr="00E47FD2">
        <w:t>:</w:t>
      </w:r>
    </w:p>
    <w:p w14:paraId="2B38A92D" w14:textId="63185D61" w:rsidR="007B0E89" w:rsidRDefault="007B0E89" w:rsidP="008A432F">
      <w:pPr>
        <w:pStyle w:val="Bullets"/>
      </w:pPr>
      <w:r>
        <w:t>Какие участки бизнеса наиболее уязвимы из-за отсутствия автоматизации? Какие процессы можно автоматизировать уже сейчас?</w:t>
      </w:r>
    </w:p>
    <w:p w14:paraId="0B3814C0" w14:textId="28B661F6" w:rsidR="00687386" w:rsidRDefault="007B0E89" w:rsidP="008A432F">
      <w:pPr>
        <w:pStyle w:val="Bullets"/>
      </w:pPr>
      <w:r>
        <w:t>Какие решения автоматизации и цифровизации производства рассматривались вами и конкурентами? Готовы ли вы к их внедрению, если нет, то что для этого нужно?</w:t>
      </w:r>
    </w:p>
    <w:p w14:paraId="651117F0" w14:textId="6CF2B211" w:rsidR="008D7611" w:rsidRPr="00E47FD2" w:rsidRDefault="008A432F" w:rsidP="008A432F">
      <w:pPr>
        <w:pStyle w:val="-0"/>
      </w:pPr>
      <w:bookmarkStart w:id="38" w:name="_Hlk208394447"/>
      <w:r w:rsidRPr="00E47FD2">
        <w:t>ЧАСТЫЕ ПРОСТОИ ОБОРУДОВАНИЯ ИЛИ ПЕРСОНАЛА</w:t>
      </w:r>
    </w:p>
    <w:bookmarkEnd w:id="38"/>
    <w:p w14:paraId="580A194A" w14:textId="77777777" w:rsidR="007134A7" w:rsidRPr="00E47FD2" w:rsidRDefault="007134A7" w:rsidP="007134A7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1679180A" w14:textId="77777777" w:rsidR="007134A7" w:rsidRPr="00E47FD2" w:rsidRDefault="007134A7" w:rsidP="008A432F">
      <w:pPr>
        <w:pStyle w:val="Bullets"/>
      </w:pPr>
      <w:r w:rsidRPr="00E47FD2">
        <w:t xml:space="preserve">Финансовые отчеты компании и конкурентов </w:t>
      </w:r>
    </w:p>
    <w:p w14:paraId="017741BE" w14:textId="44AF369B" w:rsidR="007134A7" w:rsidRPr="00E47FD2" w:rsidRDefault="007134A7" w:rsidP="008A432F">
      <w:pPr>
        <w:pStyle w:val="Bullets"/>
      </w:pPr>
      <w:r w:rsidRPr="00E47FD2">
        <w:t>Отчеты отраслевых агентств</w:t>
      </w:r>
    </w:p>
    <w:p w14:paraId="5721B5DE" w14:textId="008DB40A" w:rsidR="007134A7" w:rsidRPr="00E47FD2" w:rsidRDefault="00385CF4" w:rsidP="008A432F">
      <w:pPr>
        <w:pStyle w:val="Bullets"/>
      </w:pPr>
      <w:r w:rsidRPr="00E47FD2">
        <w:t>Новостные порталы</w:t>
      </w:r>
    </w:p>
    <w:p w14:paraId="434AE70E" w14:textId="77777777" w:rsidR="007134A7" w:rsidRPr="00E47FD2" w:rsidRDefault="007134A7" w:rsidP="00F87314">
      <w:pPr>
        <w:keepNext/>
        <w:spacing w:beforeLines="60" w:before="144" w:afterLines="60" w:after="144"/>
      </w:pPr>
      <w:r w:rsidRPr="00E47FD2">
        <w:lastRenderedPageBreak/>
        <w:t>Признаки подтверждения гипотезы:</w:t>
      </w:r>
    </w:p>
    <w:p w14:paraId="2BA4A977" w14:textId="07F25F86" w:rsidR="007134A7" w:rsidRPr="00E47FD2" w:rsidRDefault="007134A7" w:rsidP="008A432F">
      <w:pPr>
        <w:pStyle w:val="Bullets"/>
      </w:pPr>
      <w:r w:rsidRPr="00E47FD2">
        <w:t>Загрузка производственных мощностей ниже, чем у конкурентов, или ее снижение идет быстрее, чем у конкурентов</w:t>
      </w:r>
    </w:p>
    <w:p w14:paraId="503BC4BC" w14:textId="75E3AE2E" w:rsidR="007134A7" w:rsidRPr="00E47FD2" w:rsidRDefault="00385CF4" w:rsidP="008A432F">
      <w:pPr>
        <w:pStyle w:val="Bullets"/>
      </w:pPr>
      <w:r w:rsidRPr="00E47FD2">
        <w:t>Информация об большом объеме отпусков персонала за свой счет или вследствие простоя мощностей</w:t>
      </w:r>
    </w:p>
    <w:p w14:paraId="4DEA8DB7" w14:textId="77777777" w:rsidR="00A42E2B" w:rsidRPr="00E47FD2" w:rsidRDefault="00A42E2B" w:rsidP="00A42E2B">
      <w:pPr>
        <w:spacing w:beforeLines="60" w:before="144" w:afterLines="60" w:after="144"/>
      </w:pPr>
      <w:r w:rsidRPr="00E47FD2">
        <w:t>Алгоритм подтверждения гипотезы:</w:t>
      </w:r>
    </w:p>
    <w:p w14:paraId="784109A3" w14:textId="7BF720EA" w:rsidR="00F1753B" w:rsidRPr="00E47FD2" w:rsidRDefault="00F1753B" w:rsidP="008A432F">
      <w:pPr>
        <w:pStyle w:val="Bullets"/>
      </w:pPr>
      <w:r w:rsidRPr="00E47FD2">
        <w:t>Расчеты на базе информации о максимальном и текущем объеме выпуска по компании и конкурентам</w:t>
      </w:r>
    </w:p>
    <w:p w14:paraId="3A4B8FEB" w14:textId="697985E9" w:rsidR="00A42E2B" w:rsidRPr="00E47FD2" w:rsidRDefault="00A42E2B" w:rsidP="008A432F">
      <w:pPr>
        <w:pStyle w:val="Bullets"/>
      </w:pPr>
      <w:proofErr w:type="spellStart"/>
      <w:r w:rsidRPr="00E47FD2">
        <w:t>П</w:t>
      </w:r>
      <w:r w:rsidR="00F1753B" w:rsidRPr="00E47FD2">
        <w:t>арсинг</w:t>
      </w:r>
      <w:proofErr w:type="spellEnd"/>
      <w:r w:rsidR="00F1753B" w:rsidRPr="00E47FD2">
        <w:t xml:space="preserve"> новостной информации по нестандартным отпускам, в т.ч. в отчетах отраслевых агентств</w:t>
      </w:r>
      <w:r w:rsidRPr="00E47FD2">
        <w:t xml:space="preserve"> </w:t>
      </w:r>
    </w:p>
    <w:p w14:paraId="42D65FD3" w14:textId="77777777" w:rsidR="00FF0B4E" w:rsidRPr="00E47FD2" w:rsidRDefault="00FF0B4E" w:rsidP="00FF0B4E">
      <w:pPr>
        <w:spacing w:beforeLines="60" w:before="144" w:afterLines="60" w:after="144"/>
      </w:pPr>
      <w:r w:rsidRPr="00D11B8A">
        <w:t>Вопросы для обсуждения / уточнения</w:t>
      </w:r>
      <w:r w:rsidRPr="00E47FD2">
        <w:t>:</w:t>
      </w:r>
    </w:p>
    <w:p w14:paraId="0DC2B66F" w14:textId="1FBE4B3C" w:rsidR="00FF0B4E" w:rsidRDefault="00FF0B4E" w:rsidP="008A432F">
      <w:pPr>
        <w:pStyle w:val="Bullets"/>
      </w:pPr>
      <w:r>
        <w:t>Где наблюдаются основные простои оборудования или персонала, и чем они вызваны?</w:t>
      </w:r>
    </w:p>
    <w:p w14:paraId="2AE0AC6B" w14:textId="160F346C" w:rsidR="00FF0B4E" w:rsidRDefault="00FF0B4E" w:rsidP="008A432F">
      <w:pPr>
        <w:pStyle w:val="Bullets"/>
      </w:pPr>
      <w:r>
        <w:t xml:space="preserve">Есть ли данные по причине простоев (запчасти, обслуживание, смены) и план устранения? </w:t>
      </w:r>
    </w:p>
    <w:p w14:paraId="40B23EF7" w14:textId="300CA79E" w:rsidR="00687386" w:rsidRDefault="00FF0B4E" w:rsidP="008A432F">
      <w:pPr>
        <w:pStyle w:val="Bullets"/>
      </w:pPr>
      <w:r>
        <w:t>Какие метрики и KPI по доступности OEE вы отслеживаете и какой тренд?</w:t>
      </w:r>
    </w:p>
    <w:p w14:paraId="069D67A8" w14:textId="5FA38515" w:rsidR="008712BA" w:rsidRDefault="008712BA" w:rsidP="008A432F">
      <w:pPr>
        <w:pStyle w:val="Bullets"/>
      </w:pPr>
      <w:r>
        <w:t xml:space="preserve">Есть ли программа плановых ремонтов? Ведутся ли электронные паспорта оборудования </w:t>
      </w:r>
      <w:r w:rsidRPr="008712BA">
        <w:t>/</w:t>
      </w:r>
      <w:r>
        <w:t xml:space="preserve"> техники? Знает ли производство график ППР?</w:t>
      </w:r>
    </w:p>
    <w:p w14:paraId="1E22394D" w14:textId="7447EEB4" w:rsidR="008712BA" w:rsidRDefault="008712BA" w:rsidP="008A432F">
      <w:pPr>
        <w:pStyle w:val="Bullets"/>
      </w:pPr>
      <w:r>
        <w:t>Какая статистика по непредвиденным ремонтам?</w:t>
      </w:r>
    </w:p>
    <w:p w14:paraId="5BD0504A" w14:textId="1B0D9D11" w:rsidR="008D7611" w:rsidRPr="00E47FD2" w:rsidRDefault="008A432F" w:rsidP="008A432F">
      <w:pPr>
        <w:pStyle w:val="-0"/>
      </w:pPr>
      <w:bookmarkStart w:id="39" w:name="_Hlk208394451"/>
      <w:r w:rsidRPr="00E47FD2">
        <w:t xml:space="preserve">НИЗКАЯ МОТИВАЦИЯ, ОТСУТСТВИЕ/НЕКОРРЕКТНЫЕ KPI </w:t>
      </w:r>
    </w:p>
    <w:bookmarkEnd w:id="39"/>
    <w:p w14:paraId="48A32944" w14:textId="77777777" w:rsidR="00507C8F" w:rsidRPr="00E47FD2" w:rsidRDefault="00507C8F" w:rsidP="00507C8F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33BE6AAE" w14:textId="30506DB9" w:rsidR="00507C8F" w:rsidRPr="00E47FD2" w:rsidRDefault="00507C8F" w:rsidP="008A432F">
      <w:pPr>
        <w:pStyle w:val="Bullets"/>
      </w:pPr>
      <w:r w:rsidRPr="00E47FD2">
        <w:t>Сайты-</w:t>
      </w:r>
      <w:proofErr w:type="spellStart"/>
      <w:r w:rsidRPr="00E47FD2">
        <w:t>отзовики</w:t>
      </w:r>
      <w:proofErr w:type="spellEnd"/>
    </w:p>
    <w:p w14:paraId="2B0F72B9" w14:textId="77777777" w:rsidR="00507C8F" w:rsidRPr="00E47FD2" w:rsidRDefault="00507C8F" w:rsidP="00507C8F">
      <w:pPr>
        <w:spacing w:beforeLines="60" w:before="144" w:afterLines="60" w:after="144"/>
      </w:pPr>
      <w:r w:rsidRPr="00E47FD2">
        <w:t>Признаки подтверждения гипотезы:</w:t>
      </w:r>
    </w:p>
    <w:p w14:paraId="339C1E75" w14:textId="67E0B9FD" w:rsidR="00507C8F" w:rsidRPr="00E47FD2" w:rsidRDefault="00507C8F" w:rsidP="008A432F">
      <w:pPr>
        <w:pStyle w:val="Bullets"/>
      </w:pPr>
      <w:r w:rsidRPr="00E47FD2">
        <w:t xml:space="preserve">Работники компаний жалуются на отношение со стороны руководства, уровень компенсаций и т.п. </w:t>
      </w:r>
    </w:p>
    <w:p w14:paraId="556B4440" w14:textId="77777777" w:rsidR="006B6C84" w:rsidRPr="00E47FD2" w:rsidRDefault="006B6C84" w:rsidP="006B6C84">
      <w:pPr>
        <w:spacing w:beforeLines="60" w:before="144" w:afterLines="60" w:after="144"/>
      </w:pPr>
      <w:r w:rsidRPr="00E47FD2">
        <w:t>Алгоритм подтверждения гипотезы:</w:t>
      </w:r>
    </w:p>
    <w:p w14:paraId="3CB015EF" w14:textId="36435DAA" w:rsidR="008549BA" w:rsidRPr="00E47FD2" w:rsidRDefault="006B6C84" w:rsidP="008A432F">
      <w:pPr>
        <w:pStyle w:val="Bullets"/>
      </w:pPr>
      <w:proofErr w:type="spellStart"/>
      <w:r w:rsidRPr="00E47FD2">
        <w:t>Парсим</w:t>
      </w:r>
      <w:proofErr w:type="spellEnd"/>
      <w:r w:rsidRPr="00E47FD2">
        <w:t xml:space="preserve"> информацию из сайтов-</w:t>
      </w:r>
      <w:proofErr w:type="spellStart"/>
      <w:r w:rsidRPr="00E47FD2">
        <w:t>отзовиков</w:t>
      </w:r>
      <w:proofErr w:type="spellEnd"/>
      <w:r w:rsidRPr="00E47FD2">
        <w:t xml:space="preserve">. Любой всплеск негативных отзывов = индикатор проблем </w:t>
      </w:r>
    </w:p>
    <w:p w14:paraId="0749438D" w14:textId="71DE243B" w:rsidR="00507C8F" w:rsidRPr="00E47FD2" w:rsidRDefault="00F40626" w:rsidP="00507C8F">
      <w:pPr>
        <w:spacing w:beforeLines="60" w:before="144" w:afterLines="60" w:after="144"/>
      </w:pPr>
      <w:r w:rsidRPr="00D11B8A">
        <w:t>Вопросы для обсуждения / уточнения</w:t>
      </w:r>
      <w:r w:rsidR="00507C8F" w:rsidRPr="00E47FD2">
        <w:t>:</w:t>
      </w:r>
    </w:p>
    <w:p w14:paraId="11FCE403" w14:textId="6E5701EC" w:rsidR="00F40626" w:rsidRDefault="00F40626" w:rsidP="008A432F">
      <w:pPr>
        <w:pStyle w:val="Bullets"/>
      </w:pPr>
      <w:r>
        <w:t>Как изменилась мотивация персонала, и есть ли связь между системой KPI и результатами?</w:t>
      </w:r>
    </w:p>
    <w:p w14:paraId="5416EB56" w14:textId="0AB4B442" w:rsidR="00F40626" w:rsidRDefault="00F40626" w:rsidP="008A432F">
      <w:pPr>
        <w:pStyle w:val="Bullets"/>
      </w:pPr>
      <w:r>
        <w:t>Рассматривали ли вы смену системы мотивации с акцентом на производительность (гибридные схемы, бонусы за эффективность)?</w:t>
      </w:r>
    </w:p>
    <w:p w14:paraId="54C5DC29" w14:textId="592033EE" w:rsidR="00687386" w:rsidRPr="00E47FD2" w:rsidRDefault="00F364BE" w:rsidP="008A432F">
      <w:pPr>
        <w:pStyle w:val="Bullets"/>
      </w:pPr>
      <w:r>
        <w:t>Ведете ли статистику по выполнению показателей</w:t>
      </w:r>
      <w:r w:rsidR="00F40626">
        <w:t>?</w:t>
      </w:r>
      <w:r>
        <w:t xml:space="preserve"> Какие отделы</w:t>
      </w:r>
      <w:r w:rsidRPr="00F364BE">
        <w:t>/</w:t>
      </w:r>
      <w:r>
        <w:t>департаменты справляются лучше</w:t>
      </w:r>
      <w:r w:rsidRPr="00F364BE">
        <w:t>/</w:t>
      </w:r>
      <w:r>
        <w:t>хуже? С чем это связано?</w:t>
      </w:r>
      <w:r w:rsidR="00F40626">
        <w:t xml:space="preserve"> </w:t>
      </w:r>
    </w:p>
    <w:p w14:paraId="61A51B9F" w14:textId="2A97D459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16217C74" w14:textId="1DC6B558" w:rsidR="008D7611" w:rsidRPr="00E47FD2" w:rsidRDefault="008D7611" w:rsidP="008A432F">
      <w:pPr>
        <w:pStyle w:val="Bullets"/>
      </w:pPr>
      <w:r w:rsidRPr="00E47FD2">
        <w:t>Провести аудит производительности и устранить узкие места</w:t>
      </w:r>
    </w:p>
    <w:p w14:paraId="1DB031E1" w14:textId="22DB4248" w:rsidR="008D7611" w:rsidRPr="00E47FD2" w:rsidRDefault="008D7611" w:rsidP="008A432F">
      <w:pPr>
        <w:pStyle w:val="Bullets"/>
      </w:pPr>
      <w:r w:rsidRPr="00E47FD2">
        <w:t>Внедрить мотивационную модель на производстве (KPI, сдельная оплата)</w:t>
      </w:r>
    </w:p>
    <w:p w14:paraId="0B764003" w14:textId="75DDDE41" w:rsidR="008D7611" w:rsidRPr="00E47FD2" w:rsidRDefault="008D7611" w:rsidP="008A432F">
      <w:pPr>
        <w:pStyle w:val="Bullets"/>
      </w:pPr>
      <w:r w:rsidRPr="00E47FD2">
        <w:t xml:space="preserve">Начать поэтапную автоматизацию </w:t>
      </w:r>
    </w:p>
    <w:p w14:paraId="6DCB4FAF" w14:textId="14B4C087" w:rsidR="008D7611" w:rsidRPr="00E47FD2" w:rsidRDefault="008A432F" w:rsidP="008A432F">
      <w:pPr>
        <w:pStyle w:val="1"/>
      </w:pPr>
      <w:r w:rsidRPr="00E47FD2">
        <w:lastRenderedPageBreak/>
        <w:t>РОСТ ИЗДЕРЖЕК ИЗ-ЗА ЗАВИСИМОСТИ ОТ ОДНОГО ПОСТАВЩИКА</w:t>
      </w:r>
    </w:p>
    <w:p w14:paraId="2BBCE1C3" w14:textId="401E1FA0" w:rsidR="008D7611" w:rsidRPr="00E47FD2" w:rsidRDefault="008A432F" w:rsidP="003B46A7">
      <w:pPr>
        <w:spacing w:beforeLines="60" w:before="144" w:afterLines="60" w:after="144"/>
      </w:pPr>
      <w:r w:rsidRPr="008A432F">
        <w:rPr>
          <w:b/>
          <w:bCs/>
        </w:rPr>
        <w:t>ОПИСАНИЕ</w:t>
      </w:r>
      <w:r w:rsidR="008D7611" w:rsidRPr="00E47FD2">
        <w:t>: отсутствие альтернатив и слабая закупочная стратегия.</w:t>
      </w:r>
    </w:p>
    <w:p w14:paraId="082DD2FB" w14:textId="4C63BE02" w:rsidR="008D7611" w:rsidRPr="00E47FD2" w:rsidRDefault="008A432F" w:rsidP="003B46A7">
      <w:pPr>
        <w:spacing w:beforeLines="60" w:before="144" w:afterLines="60" w:after="144"/>
      </w:pPr>
      <w:r w:rsidRPr="008A432F">
        <w:rPr>
          <w:b/>
          <w:bCs/>
        </w:rPr>
        <w:t>ГИПОТЕЗЫ</w:t>
      </w:r>
      <w:r w:rsidR="008D7611" w:rsidRPr="00E47FD2">
        <w:t>:</w:t>
      </w:r>
    </w:p>
    <w:p w14:paraId="61039231" w14:textId="70016C18" w:rsidR="008D7611" w:rsidRPr="00E47FD2" w:rsidRDefault="008A432F" w:rsidP="008A432F">
      <w:pPr>
        <w:pStyle w:val="-0"/>
      </w:pPr>
      <w:bookmarkStart w:id="40" w:name="_Hlk208394470"/>
      <w:r w:rsidRPr="00E47FD2">
        <w:t>ИСТОРИЧЕСКАЯ ЗАВИСИМОСТЬ ОТ ОДНОГО КОНТРАГЕНТА</w:t>
      </w:r>
    </w:p>
    <w:bookmarkEnd w:id="40"/>
    <w:p w14:paraId="50B03381" w14:textId="77777777" w:rsidR="00E55034" w:rsidRPr="00E47FD2" w:rsidRDefault="00E55034" w:rsidP="00E55034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57F54073" w14:textId="70385508" w:rsidR="00E55034" w:rsidRPr="00E47FD2" w:rsidRDefault="00E55034" w:rsidP="008A432F">
      <w:pPr>
        <w:pStyle w:val="Bullets"/>
      </w:pPr>
      <w:r w:rsidRPr="00E47FD2">
        <w:t>Отчеты отраслевых агентств</w:t>
      </w:r>
    </w:p>
    <w:p w14:paraId="76B65E61" w14:textId="6EA27919" w:rsidR="00E55034" w:rsidRPr="00E47FD2" w:rsidRDefault="00E55034" w:rsidP="008A432F">
      <w:pPr>
        <w:pStyle w:val="Bullets"/>
      </w:pPr>
      <w:r w:rsidRPr="00E47FD2">
        <w:t>Бизнес-планы компаний отрасли, направленные в банки</w:t>
      </w:r>
    </w:p>
    <w:p w14:paraId="4D4FB0F0" w14:textId="77777777" w:rsidR="00E55034" w:rsidRPr="00E47FD2" w:rsidRDefault="00E55034" w:rsidP="00E55034">
      <w:pPr>
        <w:spacing w:beforeLines="60" w:before="144" w:afterLines="60" w:after="144"/>
      </w:pPr>
      <w:r w:rsidRPr="00E47FD2">
        <w:t>Признаки подтверждения гипотезы:</w:t>
      </w:r>
    </w:p>
    <w:p w14:paraId="13646E1E" w14:textId="610FA9AF" w:rsidR="00E55034" w:rsidRPr="00E47FD2" w:rsidRDefault="00E55034" w:rsidP="008A432F">
      <w:pPr>
        <w:pStyle w:val="Bullets"/>
      </w:pPr>
      <w:r w:rsidRPr="00E47FD2">
        <w:t>Высокая доля совокупного рынка у поставщика сырья [для продукции компании] на конкретном рынке: на уровне от 40% [что уже позволяет оказывать существенное влияние на цены]. Также возможна олигополистическая ситуация: рынок контролируют несколько поставщиков с долями в 20-25%</w:t>
      </w:r>
    </w:p>
    <w:p w14:paraId="2D107C91" w14:textId="77777777" w:rsidR="007E65B5" w:rsidRPr="00E47FD2" w:rsidRDefault="007E65B5" w:rsidP="007E65B5">
      <w:pPr>
        <w:spacing w:beforeLines="60" w:before="144" w:afterLines="60" w:after="144"/>
      </w:pPr>
      <w:r w:rsidRPr="00E47FD2">
        <w:t>Алгоритм подтверждения гипотезы:</w:t>
      </w:r>
    </w:p>
    <w:p w14:paraId="6C8796EC" w14:textId="050EED83" w:rsidR="007E65B5" w:rsidRPr="00E47FD2" w:rsidRDefault="007E65B5" w:rsidP="008A432F">
      <w:pPr>
        <w:pStyle w:val="Bullets"/>
      </w:pPr>
      <w:r w:rsidRPr="00E47FD2">
        <w:t>Прорабатываем с АХ Сбера. По каждой отрасли логично сформировать профили основных поставщиков сырья и их доли.</w:t>
      </w:r>
    </w:p>
    <w:p w14:paraId="312DF89B" w14:textId="6FB9E877" w:rsidR="007E65B5" w:rsidRPr="00E47FD2" w:rsidRDefault="007E65B5" w:rsidP="008A432F">
      <w:pPr>
        <w:pStyle w:val="Bullets"/>
      </w:pPr>
      <w:r w:rsidRPr="00E47FD2">
        <w:t>Также для этого можно использовать отчеты отраслевых агентств</w:t>
      </w:r>
    </w:p>
    <w:p w14:paraId="0EE14048" w14:textId="543063D5" w:rsidR="00E55034" w:rsidRPr="00E47FD2" w:rsidRDefault="00302275" w:rsidP="00E55034">
      <w:pPr>
        <w:spacing w:beforeLines="60" w:before="144" w:afterLines="60" w:after="144"/>
      </w:pPr>
      <w:r w:rsidRPr="00D11B8A">
        <w:t>Вопросы для обсуждения / уточнения</w:t>
      </w:r>
      <w:r w:rsidR="00E55034" w:rsidRPr="00E47FD2">
        <w:t>:</w:t>
      </w:r>
    </w:p>
    <w:p w14:paraId="67629900" w14:textId="2FAD7376" w:rsidR="00302275" w:rsidRDefault="00302275" w:rsidP="008A432F">
      <w:pPr>
        <w:pStyle w:val="Bullets"/>
      </w:pPr>
      <w:r>
        <w:t>Доля ключевого поставщика в общем объ</w:t>
      </w:r>
      <w:r w:rsidR="0081257D">
        <w:t>е</w:t>
      </w:r>
      <w:r>
        <w:t>ме закупок? Действительно ли у него есть уникальное преимущество или рынок изменился и его можно заменить?</w:t>
      </w:r>
    </w:p>
    <w:p w14:paraId="7658B52B" w14:textId="241147DC" w:rsidR="00302275" w:rsidRDefault="00302275" w:rsidP="008A432F">
      <w:pPr>
        <w:pStyle w:val="Bullets"/>
      </w:pPr>
      <w:r>
        <w:t>Оценивали ли вы общую стоимость владения при смене поставщика (</w:t>
      </w:r>
      <w:r>
        <w:rPr>
          <w:lang w:val="en-US"/>
        </w:rPr>
        <w:t>TCO</w:t>
      </w:r>
      <w:r w:rsidRPr="0037020F">
        <w:t>)</w:t>
      </w:r>
      <w:r>
        <w:t xml:space="preserve">? </w:t>
      </w:r>
    </w:p>
    <w:p w14:paraId="546F05FD" w14:textId="442B39B8" w:rsidR="00E55034" w:rsidRPr="0037020F" w:rsidRDefault="00302275" w:rsidP="008A432F">
      <w:pPr>
        <w:pStyle w:val="Bullets"/>
      </w:pPr>
      <w:r>
        <w:t>Есть ли контрактные обязательства/минимальные объемы, ограничивающие смену поставщика?</w:t>
      </w:r>
    </w:p>
    <w:p w14:paraId="63CF88BE" w14:textId="76355F49" w:rsidR="0037020F" w:rsidRDefault="0037020F" w:rsidP="008A432F">
      <w:pPr>
        <w:pStyle w:val="Bullets"/>
      </w:pPr>
      <w:r>
        <w:t>Рассматриваете ли возможность создания собственного производства?</w:t>
      </w:r>
    </w:p>
    <w:p w14:paraId="610C45AE" w14:textId="5BDC0FFB" w:rsidR="008D7611" w:rsidRPr="00E47FD2" w:rsidRDefault="008A432F" w:rsidP="008A432F">
      <w:pPr>
        <w:pStyle w:val="-0"/>
      </w:pPr>
      <w:bookmarkStart w:id="41" w:name="_Hlk208394474"/>
      <w:r w:rsidRPr="00E47FD2">
        <w:t xml:space="preserve">ПОСТАВЩИК НАЧАЛ ПОВЫШАТЬ ЦЕНЫ ИЗ-ЗА ДОМИНИРОВАНИЯ НА РЫНКЕ </w:t>
      </w:r>
      <w:r w:rsidR="00CC445F" w:rsidRPr="00E47FD2">
        <w:t>(УНИКАЛЬНАЯ ПРОДУКЦИЯ)</w:t>
      </w:r>
    </w:p>
    <w:bookmarkEnd w:id="41"/>
    <w:p w14:paraId="4CEF2817" w14:textId="77777777" w:rsidR="00E55034" w:rsidRPr="00E47FD2" w:rsidRDefault="00E55034" w:rsidP="00E55034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0DE1DEFD" w14:textId="0508C19A" w:rsidR="00E55034" w:rsidRPr="00E47FD2" w:rsidRDefault="00E55034" w:rsidP="008A432F">
      <w:pPr>
        <w:pStyle w:val="Bullets"/>
      </w:pPr>
      <w:r w:rsidRPr="00E47FD2">
        <w:t xml:space="preserve">Финансовые отчеты </w:t>
      </w:r>
      <w:r w:rsidR="005F7451" w:rsidRPr="00E47FD2">
        <w:t xml:space="preserve">поставщиков сырья для компании </w:t>
      </w:r>
    </w:p>
    <w:p w14:paraId="48B6A263" w14:textId="398BA41F" w:rsidR="00E55034" w:rsidRPr="00E47FD2" w:rsidRDefault="00E55034" w:rsidP="008A432F">
      <w:pPr>
        <w:pStyle w:val="Bullets"/>
      </w:pPr>
      <w:r w:rsidRPr="00E47FD2">
        <w:t>Отчеты отраслевых агентств</w:t>
      </w:r>
    </w:p>
    <w:p w14:paraId="21808DC7" w14:textId="2BE729B0" w:rsidR="00E55034" w:rsidRPr="00E47FD2" w:rsidRDefault="00097EF8" w:rsidP="008A432F">
      <w:pPr>
        <w:pStyle w:val="Bullets"/>
      </w:pPr>
      <w:r w:rsidRPr="00E47FD2">
        <w:t>Бизнес-планы</w:t>
      </w:r>
      <w:r w:rsidR="005F7451" w:rsidRPr="00E47FD2">
        <w:t xml:space="preserve"> аналогичных компаний</w:t>
      </w:r>
    </w:p>
    <w:p w14:paraId="5BCBCEA7" w14:textId="77777777" w:rsidR="00E55034" w:rsidRPr="00E47FD2" w:rsidRDefault="00E55034" w:rsidP="00E55034">
      <w:pPr>
        <w:spacing w:beforeLines="60" w:before="144" w:afterLines="60" w:after="144"/>
      </w:pPr>
      <w:r w:rsidRPr="00E47FD2">
        <w:t>Признаки подтверждения гипотезы:</w:t>
      </w:r>
    </w:p>
    <w:p w14:paraId="6F17715D" w14:textId="134F7C74" w:rsidR="0012760D" w:rsidRPr="00E47FD2" w:rsidRDefault="0012760D" w:rsidP="008A432F">
      <w:pPr>
        <w:pStyle w:val="Bullets"/>
      </w:pPr>
      <w:r w:rsidRPr="00E47FD2">
        <w:t>Существенный рост маржи продаж поставщика / поставщиков сырья относительно исторических периодов</w:t>
      </w:r>
    </w:p>
    <w:p w14:paraId="3DC44F87" w14:textId="423F2043" w:rsidR="0012760D" w:rsidRPr="00E47FD2" w:rsidRDefault="00BB41FC" w:rsidP="008A432F">
      <w:pPr>
        <w:pStyle w:val="Bullets"/>
      </w:pPr>
      <w:r w:rsidRPr="00E47FD2">
        <w:t>Рост цен на сырье, существенно опережающий уровень инфляции</w:t>
      </w:r>
    </w:p>
    <w:p w14:paraId="342AE118" w14:textId="586C535D" w:rsidR="00F6759C" w:rsidRPr="00E47FD2" w:rsidRDefault="00BB41FC" w:rsidP="008A432F">
      <w:pPr>
        <w:pStyle w:val="Bullets"/>
      </w:pPr>
      <w:r w:rsidRPr="00E47FD2">
        <w:t>Указание на данный риск в бизнес</w:t>
      </w:r>
      <w:r w:rsidR="00097EF8">
        <w:t>-</w:t>
      </w:r>
      <w:r w:rsidRPr="00E47FD2">
        <w:t xml:space="preserve">планах компаний из отрасли </w:t>
      </w:r>
    </w:p>
    <w:p w14:paraId="25D518CE" w14:textId="77777777" w:rsidR="00F6759C" w:rsidRPr="00E47FD2" w:rsidRDefault="00F6759C" w:rsidP="00F6759C">
      <w:pPr>
        <w:spacing w:beforeLines="60" w:before="144" w:afterLines="60" w:after="144"/>
      </w:pPr>
      <w:r w:rsidRPr="00E47FD2">
        <w:t>Алгоритм подтверждения гипотезы:</w:t>
      </w:r>
    </w:p>
    <w:p w14:paraId="0529A96B" w14:textId="77777777" w:rsidR="00F6759C" w:rsidRPr="00E47FD2" w:rsidRDefault="00F6759C" w:rsidP="008A432F">
      <w:pPr>
        <w:pStyle w:val="Bullets"/>
      </w:pPr>
      <w:r w:rsidRPr="00E47FD2">
        <w:t>Рост маржи виден в отчетах по МСФО</w:t>
      </w:r>
    </w:p>
    <w:p w14:paraId="76812653" w14:textId="20823BFA" w:rsidR="00F6759C" w:rsidRPr="00E47FD2" w:rsidRDefault="00F6759C" w:rsidP="008A432F">
      <w:pPr>
        <w:pStyle w:val="Bullets"/>
      </w:pPr>
      <w:r w:rsidRPr="00E47FD2">
        <w:t>Рост цен смотрим в отчетах отраслевых агентств + подключаем АХ Сбера + бывает в презентациях для инвесторов (публичные компании)</w:t>
      </w:r>
    </w:p>
    <w:p w14:paraId="2A2C3A4E" w14:textId="63220ECC" w:rsidR="00F6759C" w:rsidRPr="00E47FD2" w:rsidRDefault="00F6759C" w:rsidP="008A432F">
      <w:pPr>
        <w:pStyle w:val="Bullets"/>
      </w:pPr>
      <w:proofErr w:type="spellStart"/>
      <w:r w:rsidRPr="00E47FD2">
        <w:lastRenderedPageBreak/>
        <w:t>Парсим</w:t>
      </w:r>
      <w:proofErr w:type="spellEnd"/>
      <w:r w:rsidRPr="00E47FD2">
        <w:t xml:space="preserve"> информацию из </w:t>
      </w:r>
      <w:r w:rsidR="00097EF8" w:rsidRPr="00E47FD2">
        <w:t>бизнес-планов</w:t>
      </w:r>
      <w:r w:rsidRPr="00E47FD2">
        <w:t xml:space="preserve"> за зависимости от поставщиков сырья</w:t>
      </w:r>
    </w:p>
    <w:p w14:paraId="3340F13C" w14:textId="3A0F1E34" w:rsidR="00E55034" w:rsidRPr="00E47FD2" w:rsidRDefault="00097EF8" w:rsidP="00E55034">
      <w:pPr>
        <w:spacing w:beforeLines="60" w:before="144" w:afterLines="60" w:after="144"/>
      </w:pPr>
      <w:r w:rsidRPr="00D11B8A">
        <w:t>Вопросы для обсуждения / уточнения</w:t>
      </w:r>
      <w:r w:rsidR="00E55034" w:rsidRPr="00E47FD2">
        <w:t>:</w:t>
      </w:r>
    </w:p>
    <w:p w14:paraId="1EC93215" w14:textId="798A0516" w:rsidR="00097EF8" w:rsidRDefault="00097EF8" w:rsidP="008A432F">
      <w:pPr>
        <w:pStyle w:val="Bullets"/>
      </w:pPr>
      <w:r>
        <w:t>Готовы ли вы протестировать новых поставщиков по итогам открытого тендера?</w:t>
      </w:r>
    </w:p>
    <w:p w14:paraId="51A5498B" w14:textId="23727793" w:rsidR="00097EF8" w:rsidRDefault="00097EF8" w:rsidP="008A432F">
      <w:pPr>
        <w:pStyle w:val="Bullets"/>
      </w:pPr>
      <w:r>
        <w:t>Рассматривали ли переход к прямым контрактам для снижения издержек через исключение посредников?</w:t>
      </w:r>
    </w:p>
    <w:p w14:paraId="71A6BAB5" w14:textId="0CB4D114" w:rsidR="00381E30" w:rsidRPr="00E47FD2" w:rsidRDefault="00097EF8" w:rsidP="008A432F">
      <w:pPr>
        <w:pStyle w:val="Bullets"/>
      </w:pPr>
      <w:r>
        <w:t>Есть ли план внедрения категорированного управления закупками и стратегия переговоров по цене/условиям?</w:t>
      </w:r>
    </w:p>
    <w:p w14:paraId="2EDA02EC" w14:textId="094D32E9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7CAEE1FC" w14:textId="6D33A559" w:rsidR="008D7611" w:rsidRPr="00E47FD2" w:rsidRDefault="008D7611" w:rsidP="008A432F">
      <w:pPr>
        <w:pStyle w:val="Bullets"/>
      </w:pPr>
      <w:r w:rsidRPr="00E47FD2">
        <w:t>Найти альтернативных поставщиков и протестировать в пилоте</w:t>
      </w:r>
    </w:p>
    <w:p w14:paraId="5C2080F9" w14:textId="489DC7B2" w:rsidR="008D7611" w:rsidRPr="00E47FD2" w:rsidRDefault="008D7611" w:rsidP="008A432F">
      <w:pPr>
        <w:pStyle w:val="Bullets"/>
      </w:pPr>
      <w:r w:rsidRPr="00E47FD2">
        <w:t>Выйти на прямые контракты, минуя посредников</w:t>
      </w:r>
    </w:p>
    <w:p w14:paraId="6600B72F" w14:textId="6F0A9C84" w:rsidR="008D7611" w:rsidRPr="00E47FD2" w:rsidRDefault="008D7611" w:rsidP="008A432F">
      <w:pPr>
        <w:pStyle w:val="Bullets"/>
      </w:pPr>
      <w:r w:rsidRPr="00E47FD2">
        <w:t xml:space="preserve">Внедрить категорийное управление в закупках </w:t>
      </w:r>
    </w:p>
    <w:p w14:paraId="0C1783BE" w14:textId="4882F669" w:rsidR="008D7611" w:rsidRPr="00E47FD2" w:rsidRDefault="00416800" w:rsidP="00416800">
      <w:pPr>
        <w:pStyle w:val="1"/>
      </w:pPr>
      <w:r w:rsidRPr="00E47FD2">
        <w:t>НИЗКАЯ ЗАГРУЗКА МОЩНОСТЕЙ ПРИ СТАБИЛЬНОМ СПРОСЕ</w:t>
      </w:r>
    </w:p>
    <w:p w14:paraId="7D25D1F5" w14:textId="355EEAAB" w:rsidR="008D7611" w:rsidRPr="00E47FD2" w:rsidRDefault="00416800" w:rsidP="003B46A7">
      <w:pPr>
        <w:spacing w:beforeLines="60" w:before="144" w:afterLines="60" w:after="144"/>
      </w:pPr>
      <w:r w:rsidRPr="00416800">
        <w:rPr>
          <w:b/>
          <w:bCs/>
        </w:rPr>
        <w:t>ОПИСАНИЕ</w:t>
      </w:r>
      <w:r w:rsidR="008D7611" w:rsidRPr="00E47FD2">
        <w:t>: неэффективное планирование.</w:t>
      </w:r>
    </w:p>
    <w:p w14:paraId="2EF49E37" w14:textId="71ED50C9" w:rsidR="008D7611" w:rsidRPr="00E47FD2" w:rsidRDefault="00416800" w:rsidP="003B46A7">
      <w:pPr>
        <w:spacing w:beforeLines="60" w:before="144" w:afterLines="60" w:after="144"/>
      </w:pPr>
      <w:r w:rsidRPr="00416800">
        <w:rPr>
          <w:b/>
          <w:bCs/>
        </w:rPr>
        <w:t>ГИПОТЕЗЫ</w:t>
      </w:r>
      <w:r w:rsidR="008D7611" w:rsidRPr="00E47FD2">
        <w:t>:</w:t>
      </w:r>
    </w:p>
    <w:p w14:paraId="79666158" w14:textId="4A64D6AB" w:rsidR="008D7611" w:rsidRPr="00E47FD2" w:rsidRDefault="00416800" w:rsidP="00416800">
      <w:pPr>
        <w:pStyle w:val="-0"/>
      </w:pPr>
      <w:bookmarkStart w:id="42" w:name="_Hlk208394494"/>
      <w:r w:rsidRPr="00E47FD2">
        <w:t>ОШИБКИ В ПРОГНОЗИРОВАНИИ СПРОСА</w:t>
      </w:r>
    </w:p>
    <w:bookmarkEnd w:id="42"/>
    <w:p w14:paraId="0198BC37" w14:textId="77777777" w:rsidR="008944A0" w:rsidRPr="00E47FD2" w:rsidRDefault="008944A0" w:rsidP="008944A0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5B794B2B" w14:textId="77777777" w:rsidR="008944A0" w:rsidRPr="00E47FD2" w:rsidRDefault="008944A0" w:rsidP="00416800">
      <w:pPr>
        <w:pStyle w:val="Bullets"/>
      </w:pPr>
      <w:r w:rsidRPr="00E47FD2">
        <w:t xml:space="preserve">Финансовые отчеты компании и конкурентов </w:t>
      </w:r>
    </w:p>
    <w:p w14:paraId="5842F834" w14:textId="644654E6" w:rsidR="008944A0" w:rsidRPr="00E47FD2" w:rsidRDefault="008944A0" w:rsidP="00416800">
      <w:pPr>
        <w:pStyle w:val="Bullets"/>
      </w:pPr>
      <w:r w:rsidRPr="00E47FD2">
        <w:t>Отчеты отраслевых агентств</w:t>
      </w:r>
    </w:p>
    <w:p w14:paraId="1C38CC04" w14:textId="77777777" w:rsidR="008944A0" w:rsidRPr="00E47FD2" w:rsidRDefault="008944A0" w:rsidP="008944A0">
      <w:pPr>
        <w:spacing w:beforeLines="60" w:before="144" w:afterLines="60" w:after="144"/>
      </w:pPr>
      <w:r w:rsidRPr="00E47FD2">
        <w:t>Признаки подтверждения гипотезы:</w:t>
      </w:r>
    </w:p>
    <w:p w14:paraId="49F78939" w14:textId="631969A6" w:rsidR="00645C87" w:rsidRPr="00E47FD2" w:rsidRDefault="00645C87" w:rsidP="00416800">
      <w:pPr>
        <w:pStyle w:val="Bullets"/>
      </w:pPr>
      <w:r w:rsidRPr="00E47FD2">
        <w:t>У</w:t>
      </w:r>
      <w:r w:rsidR="008944A0" w:rsidRPr="00E47FD2">
        <w:t xml:space="preserve">ровень загрузки производственных мощностей </w:t>
      </w:r>
      <w:r w:rsidRPr="00E47FD2">
        <w:t xml:space="preserve">в компании заметно ниже среднеотраслевого и сопоставимых по размеры конкурентов </w:t>
      </w:r>
    </w:p>
    <w:p w14:paraId="1C13530B" w14:textId="5F875EDD" w:rsidR="008944A0" w:rsidRPr="00E47FD2" w:rsidRDefault="00BC3CF8" w:rsidP="00416800">
      <w:pPr>
        <w:pStyle w:val="Bullets"/>
      </w:pPr>
      <w:r w:rsidRPr="00E47FD2">
        <w:t>Существенное отклонение в показателях «план-факт» на квартал или год</w:t>
      </w:r>
    </w:p>
    <w:p w14:paraId="0CBD8883" w14:textId="77777777" w:rsidR="00F6759C" w:rsidRPr="00E47FD2" w:rsidRDefault="00F6759C" w:rsidP="00F6759C">
      <w:pPr>
        <w:spacing w:beforeLines="60" w:before="144" w:afterLines="60" w:after="144"/>
      </w:pPr>
      <w:r w:rsidRPr="00E47FD2">
        <w:t>Алгоритм подтверждения гипотезы:</w:t>
      </w:r>
    </w:p>
    <w:p w14:paraId="3F372783" w14:textId="77777777" w:rsidR="00E254E3" w:rsidRPr="00E47FD2" w:rsidRDefault="00E254E3" w:rsidP="00416800">
      <w:pPr>
        <w:pStyle w:val="Bullets"/>
      </w:pPr>
      <w:r w:rsidRPr="00E47FD2">
        <w:t>Загрузка мощностей: аналогично инструкциям выше</w:t>
      </w:r>
    </w:p>
    <w:p w14:paraId="6888306D" w14:textId="77777777" w:rsidR="00E254E3" w:rsidRPr="00E47FD2" w:rsidRDefault="00E254E3" w:rsidP="00416800">
      <w:pPr>
        <w:pStyle w:val="Bullets"/>
      </w:pPr>
      <w:r w:rsidRPr="00E47FD2">
        <w:t>Отклонения в «план-факт»: информация о планах бывает в презентациях для инвесторов, а также интервью топ-менеджмента (</w:t>
      </w:r>
      <w:proofErr w:type="spellStart"/>
      <w:r w:rsidRPr="00E47FD2">
        <w:t>парсится</w:t>
      </w:r>
      <w:proofErr w:type="spellEnd"/>
      <w:r w:rsidRPr="00E47FD2">
        <w:t>)</w:t>
      </w:r>
    </w:p>
    <w:p w14:paraId="6A32FB50" w14:textId="15667AAE" w:rsidR="00F6759C" w:rsidRPr="00E47FD2" w:rsidRDefault="00E254E3" w:rsidP="00416800">
      <w:pPr>
        <w:pStyle w:val="Bullets"/>
      </w:pPr>
      <w:r w:rsidRPr="00E47FD2">
        <w:t>Рост выручки ниже рынка также является индикатором</w:t>
      </w:r>
      <w:r w:rsidR="00F6759C" w:rsidRPr="00E47FD2">
        <w:t xml:space="preserve"> </w:t>
      </w:r>
      <w:r w:rsidRPr="00E47FD2">
        <w:t>проблем с планированием</w:t>
      </w:r>
    </w:p>
    <w:p w14:paraId="2C658605" w14:textId="382B46F3" w:rsidR="008944A0" w:rsidRPr="00E47FD2" w:rsidRDefault="00B723B6" w:rsidP="008944A0">
      <w:pPr>
        <w:spacing w:beforeLines="60" w:before="144" w:afterLines="60" w:after="144"/>
      </w:pPr>
      <w:r w:rsidRPr="00D11B8A">
        <w:t>Вопросы для обсуждения / уточнения</w:t>
      </w:r>
      <w:r w:rsidR="008944A0" w:rsidRPr="00E47FD2">
        <w:t>:</w:t>
      </w:r>
    </w:p>
    <w:p w14:paraId="0909314E" w14:textId="4441356E" w:rsidR="00B723B6" w:rsidRDefault="00B723B6" w:rsidP="00416800">
      <w:pPr>
        <w:pStyle w:val="Bullets"/>
      </w:pPr>
      <w:r>
        <w:t>Какие вызовы с прогнозированием спроса приводят к низкой загрузке, и как часто эти прогнозы обновляются?</w:t>
      </w:r>
    </w:p>
    <w:p w14:paraId="018EB3B4" w14:textId="60CEC1DF" w:rsidR="00B723B6" w:rsidRDefault="00B723B6" w:rsidP="00416800">
      <w:pPr>
        <w:pStyle w:val="Bullets"/>
      </w:pPr>
      <w:r>
        <w:t>Замеряете ли вы точность планирования? Как часто? Какая она?</w:t>
      </w:r>
    </w:p>
    <w:p w14:paraId="2D20B986" w14:textId="4A6616AF" w:rsidR="00BB41FC" w:rsidRDefault="00B723B6" w:rsidP="00416800">
      <w:pPr>
        <w:pStyle w:val="Bullets"/>
      </w:pPr>
      <w:r>
        <w:t>С какими проблемами в планировании сталкиваетесь? В чем они проявляются?</w:t>
      </w:r>
    </w:p>
    <w:p w14:paraId="0A1074AC" w14:textId="338A126B" w:rsidR="00CA5B00" w:rsidRDefault="00CA5B00" w:rsidP="00416800">
      <w:pPr>
        <w:pStyle w:val="Bullets"/>
      </w:pPr>
      <w:r>
        <w:t>В каких функциях планирование имеет самые большие проблемы? Продажи, закупки, ремонты, логистика и пр.?</w:t>
      </w:r>
    </w:p>
    <w:p w14:paraId="78747671" w14:textId="2829DA1F" w:rsidR="00B723B6" w:rsidRDefault="00B723B6" w:rsidP="00416800">
      <w:pPr>
        <w:pStyle w:val="Bullets"/>
      </w:pPr>
      <w:r>
        <w:t>Какие ИТ-системы используете для планирования?</w:t>
      </w:r>
    </w:p>
    <w:p w14:paraId="1FB15E95" w14:textId="2F067F92" w:rsidR="00C04678" w:rsidRDefault="00B723B6" w:rsidP="00416800">
      <w:pPr>
        <w:pStyle w:val="Bullets"/>
      </w:pPr>
      <w:r>
        <w:t>Есть ли отдельная структура в компан</w:t>
      </w:r>
      <w:r w:rsidR="000949A7">
        <w:t>ии, которая методологически и системно работает над улучшением качества планирования?</w:t>
      </w:r>
    </w:p>
    <w:p w14:paraId="67B1641A" w14:textId="124D5FBD" w:rsidR="008D7611" w:rsidRPr="00E47FD2" w:rsidRDefault="00416800" w:rsidP="00416800">
      <w:pPr>
        <w:pStyle w:val="-0"/>
      </w:pPr>
      <w:bookmarkStart w:id="43" w:name="_Hlk208394499"/>
      <w:r w:rsidRPr="00E47FD2">
        <w:lastRenderedPageBreak/>
        <w:t>НЕПРОЗРАЧНОСТЬ В КОММУНИКАЦИИ МЕЖДУ СБЫТОВЫМ И ПРОИЗВОДСТВЕННЫМ БЛОКАМИ</w:t>
      </w:r>
    </w:p>
    <w:bookmarkEnd w:id="43"/>
    <w:p w14:paraId="6BB31E82" w14:textId="77777777" w:rsidR="00BC3CF8" w:rsidRPr="00E47FD2" w:rsidRDefault="00BC3CF8" w:rsidP="00BC3CF8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51A63F1C" w14:textId="7B2438E4" w:rsidR="00BC3CF8" w:rsidRPr="00E47FD2" w:rsidRDefault="00BC3CF8" w:rsidP="00416800">
      <w:pPr>
        <w:pStyle w:val="Bullets"/>
      </w:pPr>
      <w:r w:rsidRPr="00E47FD2">
        <w:t xml:space="preserve">Финансовые отчеты компании и конкурентов </w:t>
      </w:r>
    </w:p>
    <w:p w14:paraId="0B5081E1" w14:textId="3DE19CB5" w:rsidR="005E63BA" w:rsidRPr="00E47FD2" w:rsidRDefault="005E63BA" w:rsidP="00416800">
      <w:pPr>
        <w:pStyle w:val="Bullets"/>
      </w:pPr>
      <w:r w:rsidRPr="00E47FD2">
        <w:t>Отчеты отраслевых агентств</w:t>
      </w:r>
    </w:p>
    <w:p w14:paraId="16A81CB5" w14:textId="13FDD13B" w:rsidR="00BC3CF8" w:rsidRPr="00E47FD2" w:rsidRDefault="00BC3CF8" w:rsidP="00BC3CF8">
      <w:pPr>
        <w:spacing w:beforeLines="60" w:before="144" w:afterLines="60" w:after="144"/>
      </w:pPr>
      <w:r w:rsidRPr="00E47FD2">
        <w:t>Признаки подтверждения гипотезы:</w:t>
      </w:r>
    </w:p>
    <w:p w14:paraId="07904B73" w14:textId="762538D5" w:rsidR="00BC3CF8" w:rsidRPr="00E47FD2" w:rsidRDefault="005E63BA" w:rsidP="00416800">
      <w:pPr>
        <w:pStyle w:val="Bullets"/>
      </w:pPr>
      <w:r w:rsidRPr="00E47FD2">
        <w:t xml:space="preserve">Существенное отклонение в показателях «план-факт» на квартал или год в компании при том, что у конкурентов эти отклонения небольшие или даже в положительную сторону </w:t>
      </w:r>
    </w:p>
    <w:p w14:paraId="2B925143" w14:textId="77777777" w:rsidR="00CA3D26" w:rsidRPr="00E47FD2" w:rsidRDefault="00CA3D26" w:rsidP="00CA3D26">
      <w:pPr>
        <w:spacing w:beforeLines="60" w:before="144" w:afterLines="60" w:after="144"/>
      </w:pPr>
      <w:r w:rsidRPr="00E47FD2">
        <w:t>Алгоритм подтверждения гипотезы:</w:t>
      </w:r>
    </w:p>
    <w:p w14:paraId="0AC7FE8F" w14:textId="77777777" w:rsidR="00CA3D26" w:rsidRPr="00E47FD2" w:rsidRDefault="00CA3D26" w:rsidP="00416800">
      <w:pPr>
        <w:pStyle w:val="Bullets"/>
      </w:pPr>
      <w:r w:rsidRPr="00E47FD2">
        <w:t>Отклонения в «план-факт»: информация о планах бывает в презентациях для инвесторов, а также интервью топ-менеджмента (</w:t>
      </w:r>
      <w:proofErr w:type="spellStart"/>
      <w:r w:rsidRPr="00E47FD2">
        <w:t>парсится</w:t>
      </w:r>
      <w:proofErr w:type="spellEnd"/>
      <w:r w:rsidRPr="00E47FD2">
        <w:t>)</w:t>
      </w:r>
    </w:p>
    <w:p w14:paraId="7D229F07" w14:textId="4D407AF3" w:rsidR="00CA3D26" w:rsidRPr="00E47FD2" w:rsidRDefault="00CA3D26" w:rsidP="00416800">
      <w:pPr>
        <w:pStyle w:val="Bullets"/>
      </w:pPr>
      <w:r w:rsidRPr="00E47FD2">
        <w:t>Рост выручки ниже рынка также является индикатором проблем с синхронизацией производства и продаж</w:t>
      </w:r>
    </w:p>
    <w:p w14:paraId="45AB3A9E" w14:textId="14C662CE" w:rsidR="00BC3CF8" w:rsidRPr="00E47FD2" w:rsidRDefault="004A77C5" w:rsidP="00BC3CF8">
      <w:pPr>
        <w:spacing w:beforeLines="60" w:before="144" w:afterLines="60" w:after="144"/>
      </w:pPr>
      <w:r w:rsidRPr="00D11B8A">
        <w:t>Вопросы для обсуждения / уточнения</w:t>
      </w:r>
      <w:r w:rsidR="00BC3CF8" w:rsidRPr="00E47FD2">
        <w:t>:</w:t>
      </w:r>
    </w:p>
    <w:p w14:paraId="010B4B3E" w14:textId="5A505605" w:rsidR="004A77C5" w:rsidRDefault="004A77C5" w:rsidP="00416800">
      <w:pPr>
        <w:pStyle w:val="Bullets"/>
      </w:pPr>
      <w:r>
        <w:t>Где основные разрывы в коммуникации: между производством, отделом сбыта и закупкой?</w:t>
      </w:r>
    </w:p>
    <w:p w14:paraId="53627604" w14:textId="213DECB2" w:rsidR="004A77C5" w:rsidRDefault="004A77C5" w:rsidP="00416800">
      <w:pPr>
        <w:pStyle w:val="Bullets"/>
      </w:pPr>
      <w:r>
        <w:t xml:space="preserve">Есть ли SLA/регламенты по передаче планов и используются ли единые системы планирования? </w:t>
      </w:r>
    </w:p>
    <w:p w14:paraId="5DAA95DA" w14:textId="5C783B92" w:rsidR="00151A08" w:rsidRDefault="004A77C5" w:rsidP="00416800">
      <w:pPr>
        <w:pStyle w:val="Bullets"/>
      </w:pPr>
      <w:r>
        <w:t>Кто владеет финальной версией плана</w:t>
      </w:r>
      <w:r w:rsidR="00D733B4">
        <w:t>?</w:t>
      </w:r>
      <w:r>
        <w:t xml:space="preserve"> </w:t>
      </w:r>
      <w:r w:rsidR="00D733B4">
        <w:t>К</w:t>
      </w:r>
      <w:r>
        <w:t xml:space="preserve">ак </w:t>
      </w:r>
      <w:r w:rsidR="00D733B4">
        <w:t xml:space="preserve">организовано </w:t>
      </w:r>
      <w:r>
        <w:t>согласование изменений в реальном времени?</w:t>
      </w:r>
    </w:p>
    <w:p w14:paraId="1B5A3275" w14:textId="6FE7E70B" w:rsidR="008D7611" w:rsidRPr="00E47FD2" w:rsidRDefault="00416800" w:rsidP="00416800">
      <w:pPr>
        <w:pStyle w:val="-0"/>
      </w:pPr>
      <w:bookmarkStart w:id="44" w:name="_Hlk208394504"/>
      <w:r w:rsidRPr="00E47FD2">
        <w:t>ПРОБЛЕМЫ С ЛОГИСТИКОЙ ИЛИ СЫРЬ</w:t>
      </w:r>
      <w:r>
        <w:t>Е</w:t>
      </w:r>
      <w:r w:rsidRPr="00E47FD2">
        <w:t>М</w:t>
      </w:r>
    </w:p>
    <w:bookmarkEnd w:id="44"/>
    <w:p w14:paraId="25A7F04F" w14:textId="77777777" w:rsidR="00E11D3B" w:rsidRPr="00E47FD2" w:rsidRDefault="00E11D3B" w:rsidP="00E11D3B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36BAC411" w14:textId="77777777" w:rsidR="00E11D3B" w:rsidRPr="00E47FD2" w:rsidRDefault="00E11D3B" w:rsidP="00416800">
      <w:pPr>
        <w:pStyle w:val="Bullets"/>
      </w:pPr>
      <w:r w:rsidRPr="00E47FD2">
        <w:t xml:space="preserve">Финансовые отчеты компании и конкурентов </w:t>
      </w:r>
    </w:p>
    <w:p w14:paraId="360090F3" w14:textId="77777777" w:rsidR="00E11D3B" w:rsidRPr="00E47FD2" w:rsidRDefault="00E11D3B" w:rsidP="00416800">
      <w:pPr>
        <w:pStyle w:val="Bullets"/>
      </w:pPr>
      <w:r w:rsidRPr="00E47FD2">
        <w:t>Отчеты отраслевых агентств</w:t>
      </w:r>
    </w:p>
    <w:p w14:paraId="4EC58CC6" w14:textId="77777777" w:rsidR="00E11D3B" w:rsidRPr="00E47FD2" w:rsidRDefault="00E11D3B" w:rsidP="00E11D3B">
      <w:pPr>
        <w:spacing w:beforeLines="60" w:before="144" w:afterLines="60" w:after="144"/>
      </w:pPr>
      <w:r w:rsidRPr="00E47FD2">
        <w:t>Признаки подтверждения гипотезы:</w:t>
      </w:r>
    </w:p>
    <w:p w14:paraId="0BB6613F" w14:textId="1CFD1D57" w:rsidR="00E11D3B" w:rsidRPr="00E47FD2" w:rsidRDefault="00706176" w:rsidP="00416800">
      <w:pPr>
        <w:pStyle w:val="Bullets"/>
      </w:pPr>
      <w:r w:rsidRPr="00E47FD2">
        <w:t>Существенно более низкий показатель оборачиваемости запасов сырья, чем у конкурентов</w:t>
      </w:r>
      <w:r w:rsidR="00E11D3B" w:rsidRPr="00E47FD2">
        <w:t xml:space="preserve"> </w:t>
      </w:r>
    </w:p>
    <w:p w14:paraId="5FF2760D" w14:textId="77777777" w:rsidR="00115BCF" w:rsidRPr="00E47FD2" w:rsidRDefault="00115BCF" w:rsidP="00115BCF">
      <w:pPr>
        <w:spacing w:beforeLines="60" w:before="144" w:afterLines="60" w:after="144"/>
      </w:pPr>
      <w:r w:rsidRPr="00E47FD2">
        <w:t>Алгоритм подтверждения гипотезы:</w:t>
      </w:r>
    </w:p>
    <w:p w14:paraId="10014D19" w14:textId="59453403" w:rsidR="00115BCF" w:rsidRPr="00E47FD2" w:rsidRDefault="00115BCF" w:rsidP="00416800">
      <w:pPr>
        <w:pStyle w:val="Bullets"/>
      </w:pPr>
      <w:r w:rsidRPr="00E47FD2">
        <w:t>Расчеты на базе отчета МСФО по компании и конкурентам</w:t>
      </w:r>
    </w:p>
    <w:p w14:paraId="7543DC50" w14:textId="65936EC6" w:rsidR="00E11D3B" w:rsidRPr="00E47FD2" w:rsidRDefault="00F84E99" w:rsidP="00E11D3B">
      <w:pPr>
        <w:spacing w:beforeLines="60" w:before="144" w:afterLines="60" w:after="144"/>
      </w:pPr>
      <w:r w:rsidRPr="00D11B8A">
        <w:t>Вопросы для обсуждения / уточнения</w:t>
      </w:r>
      <w:r w:rsidR="00E11D3B" w:rsidRPr="00E47FD2">
        <w:t>:</w:t>
      </w:r>
    </w:p>
    <w:p w14:paraId="2658FE6C" w14:textId="0A990AC3" w:rsidR="007D3F24" w:rsidRDefault="007D3F24" w:rsidP="00416800">
      <w:pPr>
        <w:pStyle w:val="Bullets"/>
      </w:pPr>
      <w:r>
        <w:t>Есть ли ограничения по логистике или поставке сырья, влияющие на стабильность загрузки?</w:t>
      </w:r>
    </w:p>
    <w:p w14:paraId="13FE6D19" w14:textId="2EF912DE" w:rsidR="007D3F24" w:rsidRDefault="007D3F24" w:rsidP="00416800">
      <w:pPr>
        <w:pStyle w:val="Bullets"/>
      </w:pPr>
      <w:r>
        <w:t xml:space="preserve">Рассматривали ли вы </w:t>
      </w:r>
      <w:proofErr w:type="spellStart"/>
      <w:r>
        <w:t>мультисорсинг</w:t>
      </w:r>
      <w:proofErr w:type="spellEnd"/>
      <w:r>
        <w:t xml:space="preserve"> и локализацию поставок для снижения рисков?</w:t>
      </w:r>
    </w:p>
    <w:p w14:paraId="4C8ADDEB" w14:textId="0BE46499" w:rsidR="00BB41FC" w:rsidRPr="00E47FD2" w:rsidRDefault="007D3F24" w:rsidP="00416800">
      <w:pPr>
        <w:pStyle w:val="Bullets"/>
      </w:pPr>
      <w:r>
        <w:t xml:space="preserve">Какие буферные стратегии (запасы, контрактные гарантии) можно применить без значительных затрат? </w:t>
      </w:r>
    </w:p>
    <w:p w14:paraId="6E4E7364" w14:textId="386535CE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52ADA8B5" w14:textId="1F22E1CA" w:rsidR="008D7611" w:rsidRPr="00E47FD2" w:rsidRDefault="008D7611" w:rsidP="00416800">
      <w:pPr>
        <w:pStyle w:val="Bullets"/>
      </w:pPr>
      <w:r w:rsidRPr="00E47FD2">
        <w:t>Внедрить систему планирования (S&amp;OP, MRP, IBP)</w:t>
      </w:r>
    </w:p>
    <w:p w14:paraId="6B2DF873" w14:textId="7C6CCD1F" w:rsidR="008D7611" w:rsidRPr="00E47FD2" w:rsidRDefault="008D7611" w:rsidP="00416800">
      <w:pPr>
        <w:pStyle w:val="Bullets"/>
      </w:pPr>
      <w:r w:rsidRPr="00E47FD2">
        <w:t>Создать сквозную модель от спроса до выпуска</w:t>
      </w:r>
    </w:p>
    <w:p w14:paraId="5DA145AB" w14:textId="08EB4821" w:rsidR="008D7611" w:rsidRPr="00E47FD2" w:rsidRDefault="008D7611" w:rsidP="00416800">
      <w:pPr>
        <w:pStyle w:val="Bullets"/>
      </w:pPr>
      <w:r w:rsidRPr="00E47FD2">
        <w:lastRenderedPageBreak/>
        <w:t>Запустить проект по синхронизации цепочки поставок</w:t>
      </w:r>
    </w:p>
    <w:p w14:paraId="3D3BCAD5" w14:textId="3A3353DE" w:rsidR="008D7611" w:rsidRPr="00E47FD2" w:rsidRDefault="00416800" w:rsidP="00416800">
      <w:pPr>
        <w:pStyle w:val="1"/>
      </w:pPr>
      <w:r w:rsidRPr="00E47FD2">
        <w:t>ИЗБЫТОК НЕЛИКВИДОВ И ДЕФИЦИТ ПОПУЛЯРНЫХ ТОВАРОВ</w:t>
      </w:r>
    </w:p>
    <w:p w14:paraId="39E120C6" w14:textId="443116C4" w:rsidR="008D7611" w:rsidRPr="00E47FD2" w:rsidRDefault="00AB3A81" w:rsidP="003B46A7">
      <w:pPr>
        <w:spacing w:beforeLines="60" w:before="144" w:afterLines="60" w:after="144"/>
      </w:pPr>
      <w:r w:rsidRPr="00AB3A81">
        <w:rPr>
          <w:b/>
          <w:bCs/>
        </w:rPr>
        <w:t>ОПИСАНИЕ</w:t>
      </w:r>
      <w:r w:rsidR="008D7611" w:rsidRPr="00E47FD2">
        <w:t>: неэффективное управление запасами.</w:t>
      </w:r>
    </w:p>
    <w:p w14:paraId="0CB32C24" w14:textId="1E4A3A1A" w:rsidR="008D7611" w:rsidRPr="00E47FD2" w:rsidRDefault="00AB3A81" w:rsidP="003B46A7">
      <w:pPr>
        <w:spacing w:beforeLines="60" w:before="144" w:afterLines="60" w:after="144"/>
      </w:pPr>
      <w:r w:rsidRPr="00AB3A81">
        <w:rPr>
          <w:b/>
          <w:bCs/>
        </w:rPr>
        <w:t>ГИПОТЕЗЫ</w:t>
      </w:r>
      <w:r w:rsidR="008D7611" w:rsidRPr="00E47FD2">
        <w:t>:</w:t>
      </w:r>
    </w:p>
    <w:p w14:paraId="50B11D3F" w14:textId="0B48A11C" w:rsidR="008D7611" w:rsidRPr="00E47FD2" w:rsidRDefault="00D022E3" w:rsidP="00D022E3">
      <w:pPr>
        <w:pStyle w:val="-0"/>
      </w:pPr>
      <w:bookmarkStart w:id="45" w:name="_Hlk208394519"/>
      <w:r w:rsidRPr="00E47FD2">
        <w:t>ПЛАНИРОВАНИЕ ПРОИЗВОДСТВА И ЗАКУПОК НЕ ОТРАЖАЕТ РЕАЛЬНЫЙ СПРОС</w:t>
      </w:r>
    </w:p>
    <w:bookmarkEnd w:id="45"/>
    <w:p w14:paraId="214DC284" w14:textId="77777777" w:rsidR="00C85881" w:rsidRPr="00E47FD2" w:rsidRDefault="00C85881" w:rsidP="00C85881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3F2C144D" w14:textId="77777777" w:rsidR="00C85881" w:rsidRPr="00E47FD2" w:rsidRDefault="00C85881" w:rsidP="006639D0">
      <w:pPr>
        <w:pStyle w:val="Bullets"/>
      </w:pPr>
      <w:r w:rsidRPr="00E47FD2">
        <w:t xml:space="preserve">Финансовые отчеты компании и конкурентов </w:t>
      </w:r>
    </w:p>
    <w:p w14:paraId="1913995A" w14:textId="77777777" w:rsidR="00C85881" w:rsidRPr="00E47FD2" w:rsidRDefault="00C85881" w:rsidP="006639D0">
      <w:pPr>
        <w:pStyle w:val="Bullets"/>
      </w:pPr>
      <w:r w:rsidRPr="00E47FD2">
        <w:t>Отчеты отраслевых агентств</w:t>
      </w:r>
    </w:p>
    <w:p w14:paraId="1FEEE132" w14:textId="77777777" w:rsidR="00C85881" w:rsidRPr="00E47FD2" w:rsidRDefault="00C85881" w:rsidP="00C85881">
      <w:pPr>
        <w:spacing w:beforeLines="60" w:before="144" w:afterLines="60" w:after="144"/>
      </w:pPr>
      <w:r w:rsidRPr="00E47FD2">
        <w:t>Признаки подтверждения гипотезы:</w:t>
      </w:r>
    </w:p>
    <w:p w14:paraId="2A420A4A" w14:textId="69E2FE37" w:rsidR="00C85881" w:rsidRPr="00E47FD2" w:rsidRDefault="00C85881" w:rsidP="006639D0">
      <w:pPr>
        <w:pStyle w:val="Bullets"/>
      </w:pPr>
      <w:r w:rsidRPr="00E47FD2">
        <w:t>Оборачиваемость запасов готовой продукции существенно ниже, чем у конкурентов</w:t>
      </w:r>
    </w:p>
    <w:p w14:paraId="626CEA18" w14:textId="77777777" w:rsidR="00115BCF" w:rsidRPr="00E47FD2" w:rsidRDefault="00115BCF" w:rsidP="00115BCF">
      <w:pPr>
        <w:spacing w:beforeLines="60" w:before="144" w:afterLines="60" w:after="144"/>
      </w:pPr>
      <w:r w:rsidRPr="00E47FD2">
        <w:t>Алгоритм подтверждения гипотезы:</w:t>
      </w:r>
    </w:p>
    <w:p w14:paraId="078AEA45" w14:textId="7A77CA2D" w:rsidR="00115BCF" w:rsidRPr="00E47FD2" w:rsidRDefault="00115BCF" w:rsidP="006639D0">
      <w:pPr>
        <w:pStyle w:val="Bullets"/>
      </w:pPr>
      <w:r w:rsidRPr="00E47FD2">
        <w:t xml:space="preserve">Расчеты на базе отчетов по МСФО </w:t>
      </w:r>
    </w:p>
    <w:p w14:paraId="64A2A14B" w14:textId="5279FF5C" w:rsidR="00C85881" w:rsidRPr="00E47FD2" w:rsidRDefault="00EC23B1" w:rsidP="00C85881">
      <w:pPr>
        <w:spacing w:beforeLines="60" w:before="144" w:afterLines="60" w:after="144"/>
      </w:pPr>
      <w:r w:rsidRPr="00D11B8A">
        <w:t>Вопросы для обсуждения / уточнения</w:t>
      </w:r>
      <w:r w:rsidR="00C85881" w:rsidRPr="00E47FD2">
        <w:t>:</w:t>
      </w:r>
    </w:p>
    <w:p w14:paraId="45E66BA2" w14:textId="6747E38F" w:rsidR="00EC23B1" w:rsidRDefault="00EC23B1" w:rsidP="006639D0">
      <w:pPr>
        <w:pStyle w:val="Bullets"/>
      </w:pPr>
      <w:r>
        <w:t>Какой процент ассортимента стабильно образует неликвид и насколько часто проводится анализ структуры запасов?</w:t>
      </w:r>
    </w:p>
    <w:p w14:paraId="4FA30B95" w14:textId="2A9A01A1" w:rsidR="00EC23B1" w:rsidRDefault="00EC23B1" w:rsidP="006639D0">
      <w:pPr>
        <w:pStyle w:val="Bullets"/>
      </w:pPr>
      <w:r>
        <w:t xml:space="preserve">Есть ли оперативные реакции на изменение спроса (перераспределение производства, срочные закупки)? </w:t>
      </w:r>
    </w:p>
    <w:p w14:paraId="1F91725B" w14:textId="3D0034D6" w:rsidR="00706176" w:rsidRDefault="00EC23B1" w:rsidP="006639D0">
      <w:pPr>
        <w:pStyle w:val="Bullets"/>
      </w:pPr>
      <w:r>
        <w:t>Как быстро вы можете перераспределить мощности под дефицитные SKU?</w:t>
      </w:r>
    </w:p>
    <w:p w14:paraId="35BBCE42" w14:textId="1DDB51AE" w:rsidR="008D7611" w:rsidRPr="00E47FD2" w:rsidRDefault="00D022E3" w:rsidP="00D022E3">
      <w:pPr>
        <w:pStyle w:val="-0"/>
      </w:pPr>
      <w:bookmarkStart w:id="46" w:name="_Hlk208394522"/>
      <w:r w:rsidRPr="00E47FD2">
        <w:t>ОТСУТСТВИЕ АВС/XYZ-АНАЛИЗА</w:t>
      </w:r>
    </w:p>
    <w:bookmarkEnd w:id="46"/>
    <w:p w14:paraId="745B4311" w14:textId="15F51995" w:rsidR="00706176" w:rsidRDefault="0029244C" w:rsidP="0029244C">
      <w:pPr>
        <w:spacing w:beforeLines="60" w:before="144" w:afterLines="60" w:after="144"/>
        <w:ind w:left="360" w:hanging="360"/>
      </w:pPr>
      <w:r w:rsidRPr="00E47FD2">
        <w:t>Может быть определено только через вопросы во время встречи с компанией</w:t>
      </w:r>
    </w:p>
    <w:p w14:paraId="40695D38" w14:textId="50EFACE7" w:rsidR="00EC23B1" w:rsidRDefault="00EC23B1" w:rsidP="0029244C">
      <w:pPr>
        <w:spacing w:beforeLines="60" w:before="144" w:afterLines="60" w:after="144"/>
        <w:ind w:left="360" w:hanging="360"/>
      </w:pPr>
      <w:r w:rsidRPr="00D11B8A">
        <w:t>Вопросы для обсуждения / уточнения</w:t>
      </w:r>
      <w:r>
        <w:t>:</w:t>
      </w:r>
    </w:p>
    <w:p w14:paraId="3FA9998F" w14:textId="3C7142CB" w:rsidR="00EC23B1" w:rsidRDefault="00EC23B1" w:rsidP="006639D0">
      <w:pPr>
        <w:pStyle w:val="Bullets"/>
      </w:pPr>
      <w:r>
        <w:t>Используется ли у вас ABC/XYZ-анализ для разделения товаров по оборачиваемости и прибыльности? Если нет, почему не внедрите?</w:t>
      </w:r>
    </w:p>
    <w:p w14:paraId="68550B63" w14:textId="7F3C894B" w:rsidR="00EC23B1" w:rsidRDefault="00EC23B1" w:rsidP="006639D0">
      <w:pPr>
        <w:pStyle w:val="Bullets"/>
      </w:pPr>
      <w:r>
        <w:t xml:space="preserve">Как результаты анализа влияют на решения? </w:t>
      </w:r>
    </w:p>
    <w:p w14:paraId="57B81C9B" w14:textId="6B71282E" w:rsidR="00EC23B1" w:rsidRDefault="00EC23B1" w:rsidP="006639D0">
      <w:pPr>
        <w:pStyle w:val="Bullets"/>
      </w:pPr>
      <w:r>
        <w:t>Как часто обновляется классификация и кто отвечает за е</w:t>
      </w:r>
      <w:r w:rsidR="0081257D">
        <w:t>е</w:t>
      </w:r>
      <w:r>
        <w:t xml:space="preserve"> точность?</w:t>
      </w:r>
    </w:p>
    <w:p w14:paraId="00E481B0" w14:textId="30494157" w:rsidR="008D7611" w:rsidRPr="00E47FD2" w:rsidRDefault="00D022E3" w:rsidP="00D022E3">
      <w:pPr>
        <w:pStyle w:val="-0"/>
      </w:pPr>
      <w:bookmarkStart w:id="47" w:name="_Hlk208394525"/>
      <w:r w:rsidRPr="00E47FD2">
        <w:t>СЛАБАЯ СИСТЕМА ОБРАТНОЙ СВЯЗИ ОТ ПРОДАЖ</w:t>
      </w:r>
    </w:p>
    <w:bookmarkEnd w:id="47"/>
    <w:p w14:paraId="2B6604A5" w14:textId="1AB07F61" w:rsidR="00706176" w:rsidRPr="00E47FD2" w:rsidRDefault="0029244C" w:rsidP="003B46A7">
      <w:pPr>
        <w:spacing w:beforeLines="60" w:before="144" w:afterLines="60" w:after="144"/>
      </w:pPr>
      <w:r w:rsidRPr="00E47FD2">
        <w:t>Может быть определена только через вопросы во время встречи с компанией</w:t>
      </w:r>
    </w:p>
    <w:p w14:paraId="2CE0CDA2" w14:textId="1F5D46FF" w:rsidR="00706176" w:rsidRDefault="00563377" w:rsidP="003B46A7">
      <w:pPr>
        <w:spacing w:beforeLines="60" w:before="144" w:afterLines="60" w:after="144"/>
      </w:pPr>
      <w:r w:rsidRPr="00D11B8A">
        <w:t>Вопросы для обсуждения / уточнения</w:t>
      </w:r>
      <w:r>
        <w:t>:</w:t>
      </w:r>
    </w:p>
    <w:p w14:paraId="29A5FAA7" w14:textId="0764D7FB" w:rsidR="00563377" w:rsidRDefault="00563377" w:rsidP="006639D0">
      <w:pPr>
        <w:pStyle w:val="Bullets"/>
      </w:pPr>
      <w:r>
        <w:t>Как устроена обратная связь между продажами, снабжением и производством? Есть ли регулярные совместные сессии по планированию?</w:t>
      </w:r>
    </w:p>
    <w:p w14:paraId="54F2B15A" w14:textId="25E685FC" w:rsidR="00563377" w:rsidRDefault="00563377" w:rsidP="006639D0">
      <w:pPr>
        <w:pStyle w:val="Bullets"/>
      </w:pPr>
      <w:r>
        <w:t>Когда последний раз проводился пересмотр ассортиментной матрицы, и были ли приняты решения по выводу</w:t>
      </w:r>
      <w:r w:rsidR="00A3253D" w:rsidRPr="00A3253D">
        <w:t>/</w:t>
      </w:r>
      <w:r w:rsidR="00A3253D">
        <w:t>вводу</w:t>
      </w:r>
      <w:r>
        <w:t xml:space="preserve"> продукции?</w:t>
      </w:r>
    </w:p>
    <w:p w14:paraId="46F60B81" w14:textId="38646CCB" w:rsidR="00563377" w:rsidRPr="00E47FD2" w:rsidRDefault="00563377" w:rsidP="006639D0">
      <w:pPr>
        <w:pStyle w:val="Bullets"/>
      </w:pPr>
      <w:r>
        <w:t xml:space="preserve">Рассматривали ли вы внедрение прогнозных моделей спроса и управления неликвидом через промо? </w:t>
      </w:r>
    </w:p>
    <w:p w14:paraId="594FE9E5" w14:textId="23E1EA28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69CCCF6E" w14:textId="5CC67839" w:rsidR="008D7611" w:rsidRPr="00E47FD2" w:rsidRDefault="008D7611" w:rsidP="006639D0">
      <w:pPr>
        <w:pStyle w:val="Bullets"/>
      </w:pPr>
      <w:r w:rsidRPr="00E47FD2">
        <w:t>Внедрить систему анализа оборачиваемости и автоматический автозаказ на основе математических моделей</w:t>
      </w:r>
    </w:p>
    <w:p w14:paraId="713EA113" w14:textId="5C62920A" w:rsidR="008D7611" w:rsidRPr="00E47FD2" w:rsidRDefault="008D7611" w:rsidP="006639D0">
      <w:pPr>
        <w:pStyle w:val="Bullets"/>
      </w:pPr>
      <w:r w:rsidRPr="00E47FD2">
        <w:lastRenderedPageBreak/>
        <w:t>Пересмотреть ассортиментную матрицу</w:t>
      </w:r>
    </w:p>
    <w:p w14:paraId="0AB6483F" w14:textId="345BA368" w:rsidR="008D7611" w:rsidRPr="00E47FD2" w:rsidRDefault="008D7611" w:rsidP="006639D0">
      <w:pPr>
        <w:pStyle w:val="Bullets"/>
      </w:pPr>
      <w:r w:rsidRPr="00E47FD2">
        <w:t>Настроить процесс синхронизации между снабжением и коммерсантами</w:t>
      </w:r>
    </w:p>
    <w:p w14:paraId="70D8510A" w14:textId="36FA0C21" w:rsidR="008D7611" w:rsidRPr="00E47FD2" w:rsidRDefault="00AB3A81" w:rsidP="00AB3A81">
      <w:pPr>
        <w:pStyle w:val="1"/>
      </w:pPr>
      <w:r w:rsidRPr="00E47FD2">
        <w:t>ЗАПУСК НОВОГО ПРОДУКТА ПРОВАЛИЛСЯ ИЗ-ЗА СЛАБОГО СПРОСА</w:t>
      </w:r>
    </w:p>
    <w:p w14:paraId="35A9E066" w14:textId="067BE7AD" w:rsidR="008D7611" w:rsidRPr="00E47FD2" w:rsidRDefault="00AB3A81" w:rsidP="003B46A7">
      <w:pPr>
        <w:spacing w:beforeLines="60" w:before="144" w:afterLines="60" w:after="144"/>
      </w:pPr>
      <w:r w:rsidRPr="00AB3A81">
        <w:rPr>
          <w:b/>
          <w:bCs/>
        </w:rPr>
        <w:t>ОПИСАНИЕ</w:t>
      </w:r>
      <w:r w:rsidR="008D7611" w:rsidRPr="00E47FD2">
        <w:t>: ошибки в маркетинге и недостаточное понимание потребностей.</w:t>
      </w:r>
    </w:p>
    <w:p w14:paraId="511274F5" w14:textId="4C055D07" w:rsidR="008D7611" w:rsidRPr="00E47FD2" w:rsidRDefault="00AB3A81" w:rsidP="003B46A7">
      <w:pPr>
        <w:spacing w:beforeLines="60" w:before="144" w:afterLines="60" w:after="144"/>
      </w:pPr>
      <w:r w:rsidRPr="00AB3A81">
        <w:rPr>
          <w:b/>
          <w:bCs/>
        </w:rPr>
        <w:t>ГИПОТЕЗЫ</w:t>
      </w:r>
      <w:r w:rsidR="008D7611" w:rsidRPr="00E47FD2">
        <w:t>:</w:t>
      </w:r>
    </w:p>
    <w:p w14:paraId="4C1DB4EB" w14:textId="741BBCE2" w:rsidR="008D7611" w:rsidRPr="00B4257E" w:rsidRDefault="00D022E3" w:rsidP="00D022E3">
      <w:pPr>
        <w:pStyle w:val="-0"/>
      </w:pPr>
      <w:bookmarkStart w:id="48" w:name="_Hlk208394542"/>
      <w:r w:rsidRPr="00B4257E">
        <w:t>ПРОДУКТ НЕ СООТВЕТСТВУЕТ ПОТРЕБНОСТЯМ ЦЕЛЕВОЙ АУДИТОРИИ</w:t>
      </w:r>
    </w:p>
    <w:p w14:paraId="4070F569" w14:textId="6E4F8E59" w:rsidR="00B4257E" w:rsidRDefault="00B4257E" w:rsidP="00B4257E">
      <w:pPr>
        <w:spacing w:beforeLines="60" w:before="144" w:afterLines="60" w:after="144"/>
      </w:pPr>
      <w:r w:rsidRPr="00D11B8A">
        <w:t>Вопросы для обсуждения / уточнения</w:t>
      </w:r>
      <w:r>
        <w:t>:</w:t>
      </w:r>
    </w:p>
    <w:p w14:paraId="668AEB18" w14:textId="4E6F5975" w:rsidR="00B4257E" w:rsidRPr="00B4257E" w:rsidRDefault="00B4257E" w:rsidP="006639D0">
      <w:pPr>
        <w:pStyle w:val="Bullets"/>
      </w:pPr>
      <w:r w:rsidRPr="00B4257E">
        <w:t>Как проводилась валидация продукта с рынком до запуска</w:t>
      </w:r>
      <w:r>
        <w:t>?</w:t>
      </w:r>
      <w:r w:rsidRPr="00B4257E">
        <w:t xml:space="preserve"> </w:t>
      </w:r>
      <w:r>
        <w:t>О</w:t>
      </w:r>
      <w:r w:rsidRPr="00B4257E">
        <w:t>просы, фокус-группы, MVP?</w:t>
      </w:r>
    </w:p>
    <w:p w14:paraId="4BCF47A2" w14:textId="350DC76A" w:rsidR="00B4257E" w:rsidRPr="00B4257E" w:rsidRDefault="00B4257E" w:rsidP="006639D0">
      <w:pPr>
        <w:pStyle w:val="Bullets"/>
      </w:pPr>
      <w:r w:rsidRPr="00B4257E">
        <w:t>Насколько качество и цена в момент вывода продукта соответствуют ожиданиям клиентов/целевой аудитории?</w:t>
      </w:r>
    </w:p>
    <w:p w14:paraId="21FA8C9C" w14:textId="454A494D" w:rsidR="00B4257E" w:rsidRPr="00B4257E" w:rsidRDefault="00B4257E" w:rsidP="006639D0">
      <w:pPr>
        <w:pStyle w:val="Bullets"/>
      </w:pPr>
      <w:r w:rsidRPr="00B4257E">
        <w:t xml:space="preserve">Какие клиентские инсайты получили после запуска и как они будут использованы при </w:t>
      </w:r>
      <w:r>
        <w:t xml:space="preserve">пересмотре </w:t>
      </w:r>
      <w:r w:rsidRPr="00B4257E">
        <w:t xml:space="preserve">продукта? </w:t>
      </w:r>
    </w:p>
    <w:p w14:paraId="2AB27403" w14:textId="09C73CF5" w:rsidR="008D7611" w:rsidRPr="00B4257E" w:rsidRDefault="00AB3A81" w:rsidP="00D022E3">
      <w:pPr>
        <w:pStyle w:val="-0"/>
      </w:pPr>
      <w:r w:rsidRPr="00B4257E">
        <w:t>СЛИШКОМ ВЫСОКАЯ ЦЕНА ИЛИ НЕУДАЧНЫЙ МОМЕНТ ЗАПУСКА</w:t>
      </w:r>
    </w:p>
    <w:p w14:paraId="5841852E" w14:textId="77777777" w:rsidR="00B4257E" w:rsidRDefault="00B4257E" w:rsidP="00B4257E">
      <w:pPr>
        <w:spacing w:beforeLines="60" w:before="144" w:afterLines="60" w:after="144"/>
      </w:pPr>
      <w:r w:rsidRPr="00D11B8A">
        <w:t>Вопросы для обсуждения / уточнения</w:t>
      </w:r>
      <w:r>
        <w:t>:</w:t>
      </w:r>
    </w:p>
    <w:p w14:paraId="04555F3F" w14:textId="4FEF8EB2" w:rsidR="00646996" w:rsidRPr="00646996" w:rsidRDefault="00646996" w:rsidP="006639D0">
      <w:pPr>
        <w:pStyle w:val="Bullets"/>
      </w:pPr>
      <w:r w:rsidRPr="00646996">
        <w:t>Насколько текущая цена сопоставима с альтернативами на рынке и реакци</w:t>
      </w:r>
      <w:r>
        <w:t>ей</w:t>
      </w:r>
      <w:r w:rsidRPr="00646996">
        <w:t xml:space="preserve"> потребителей на цену?</w:t>
      </w:r>
    </w:p>
    <w:p w14:paraId="094C9C1C" w14:textId="71A026D1" w:rsidR="00646996" w:rsidRPr="00646996" w:rsidRDefault="00646996" w:rsidP="006639D0">
      <w:pPr>
        <w:pStyle w:val="Bullets"/>
      </w:pPr>
      <w:r>
        <w:t xml:space="preserve">Проводили </w:t>
      </w:r>
      <w:r w:rsidRPr="00646996">
        <w:t xml:space="preserve">ли анализ временных факторов (сезонность, экономическая ситуация) при выборе даты вывода? </w:t>
      </w:r>
    </w:p>
    <w:p w14:paraId="5FE50E26" w14:textId="7728E71C" w:rsidR="00B4257E" w:rsidRDefault="00646996" w:rsidP="006639D0">
      <w:pPr>
        <w:pStyle w:val="Bullets"/>
      </w:pPr>
      <w:r w:rsidRPr="00646996">
        <w:t xml:space="preserve">Рассматривали ли вы временное изменение цены/промо для </w:t>
      </w:r>
      <w:r>
        <w:t>тестирования</w:t>
      </w:r>
      <w:r w:rsidRPr="00646996">
        <w:t xml:space="preserve"> спроса?</w:t>
      </w:r>
    </w:p>
    <w:p w14:paraId="1B196C5C" w14:textId="06583F78" w:rsidR="008D7611" w:rsidRPr="00646996" w:rsidRDefault="00AB3A81" w:rsidP="00D022E3">
      <w:pPr>
        <w:pStyle w:val="-0"/>
      </w:pPr>
      <w:r w:rsidRPr="00646996">
        <w:t>НЕДОСТАТОЧНАЯ КОММУНИКАЦИЯ С РЫНКОМ ПЕРЕД ВЫВОДОМ</w:t>
      </w:r>
    </w:p>
    <w:bookmarkEnd w:id="48"/>
    <w:p w14:paraId="289872B7" w14:textId="1BC91917" w:rsidR="00A716D6" w:rsidRDefault="00A716D6" w:rsidP="00A716D6">
      <w:pPr>
        <w:spacing w:beforeLines="60" w:before="144" w:afterLines="60" w:after="144"/>
      </w:pPr>
      <w:r w:rsidRPr="00D11B8A">
        <w:t>Вопросы для обсуждения / уточнения</w:t>
      </w:r>
      <w:r>
        <w:t>:</w:t>
      </w:r>
    </w:p>
    <w:p w14:paraId="014B900A" w14:textId="52F21518" w:rsidR="00A716D6" w:rsidRDefault="00A716D6" w:rsidP="006639D0">
      <w:pPr>
        <w:pStyle w:val="Bullets"/>
      </w:pPr>
      <w:r>
        <w:t>Какой маркетинговый план и коммуникация были задействованы при запуске? Хватило ли охвата?</w:t>
      </w:r>
    </w:p>
    <w:p w14:paraId="45957BB2" w14:textId="45F5C2A3" w:rsidR="00A716D6" w:rsidRDefault="00A716D6" w:rsidP="006639D0">
      <w:pPr>
        <w:pStyle w:val="Bullets"/>
      </w:pPr>
      <w:r>
        <w:t>Планируете провести качественные и количественные исследования клиентов для выявления причин сниженного спроса или выводить продукт из оборота?</w:t>
      </w:r>
    </w:p>
    <w:p w14:paraId="2FF54E4E" w14:textId="684272E2" w:rsidR="00A31956" w:rsidRPr="00E47FD2" w:rsidRDefault="00A716D6" w:rsidP="006639D0">
      <w:pPr>
        <w:pStyle w:val="Bullets"/>
      </w:pPr>
      <w:r>
        <w:t xml:space="preserve">Какие каналы коммуникации плохо сработали и какие можно усилить для перезапуска продукта? </w:t>
      </w:r>
    </w:p>
    <w:p w14:paraId="633CFF29" w14:textId="01077410" w:rsidR="00A31956" w:rsidRPr="00E47FD2" w:rsidRDefault="00A31956" w:rsidP="00A31956">
      <w:pPr>
        <w:spacing w:beforeLines="60" w:before="144" w:afterLines="60" w:after="144"/>
      </w:pPr>
      <w:r w:rsidRPr="00E47FD2">
        <w:t>Признаки подтверждения гипотезы:</w:t>
      </w:r>
    </w:p>
    <w:p w14:paraId="06F7FA26" w14:textId="6A4FF18F" w:rsidR="00506702" w:rsidRPr="00E47FD2" w:rsidRDefault="00A31956" w:rsidP="006639D0">
      <w:pPr>
        <w:pStyle w:val="Bullets"/>
      </w:pPr>
      <w:r w:rsidRPr="00E47FD2">
        <w:t>По косвенным индикаторам гипотезы проверить невозможно</w:t>
      </w:r>
    </w:p>
    <w:p w14:paraId="059733D4" w14:textId="4580692E" w:rsidR="00A31956" w:rsidRPr="00E47FD2" w:rsidRDefault="00A31956" w:rsidP="006639D0">
      <w:pPr>
        <w:pStyle w:val="Bullets"/>
      </w:pPr>
      <w:r w:rsidRPr="00E47FD2">
        <w:t>Только в формате вопросов на интервью в рамках личной встречи</w:t>
      </w:r>
    </w:p>
    <w:p w14:paraId="395ED406" w14:textId="4E073E90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05F8B26A" w14:textId="4E05EDD1" w:rsidR="008D7611" w:rsidRPr="00E47FD2" w:rsidRDefault="008D7611" w:rsidP="006639D0">
      <w:pPr>
        <w:pStyle w:val="Bullets"/>
      </w:pPr>
      <w:r w:rsidRPr="00E47FD2">
        <w:t>Провести опрос потребителей и выявить причины провала</w:t>
      </w:r>
    </w:p>
    <w:p w14:paraId="30E143E2" w14:textId="11173C5D" w:rsidR="008D7611" w:rsidRPr="00E47FD2" w:rsidRDefault="008D7611" w:rsidP="006639D0">
      <w:pPr>
        <w:pStyle w:val="Bullets"/>
      </w:pPr>
      <w:r w:rsidRPr="00E47FD2">
        <w:t>Встроить голос потребителя в процессы разработки</w:t>
      </w:r>
    </w:p>
    <w:p w14:paraId="4CF5F17E" w14:textId="3F617DF3" w:rsidR="008D7611" w:rsidRPr="00E47FD2" w:rsidRDefault="008D7611" w:rsidP="006639D0">
      <w:pPr>
        <w:pStyle w:val="Bullets"/>
      </w:pPr>
      <w:r w:rsidRPr="00E47FD2">
        <w:t>Перезапустить продукт с учетом обратной связи и допущенных ранее ошибок</w:t>
      </w:r>
    </w:p>
    <w:p w14:paraId="7CC4A610" w14:textId="0A937E3F" w:rsidR="008D7611" w:rsidRPr="00E47FD2" w:rsidRDefault="00AB3A81" w:rsidP="00AB3A81">
      <w:pPr>
        <w:pStyle w:val="1"/>
      </w:pPr>
      <w:r w:rsidRPr="00E47FD2">
        <w:lastRenderedPageBreak/>
        <w:t>СНИЖЕНИЕ ОБЩИХ ПРОДАЖ ПРИ ЗАПУСКЕ НОВОГО ПРОДУКТА</w:t>
      </w:r>
    </w:p>
    <w:p w14:paraId="1F23AE9F" w14:textId="23BD2676" w:rsidR="008D7611" w:rsidRPr="00E47FD2" w:rsidRDefault="00AB3A81" w:rsidP="003B46A7">
      <w:pPr>
        <w:spacing w:beforeLines="60" w:before="144" w:afterLines="60" w:after="144"/>
      </w:pPr>
      <w:r w:rsidRPr="00AB3A81">
        <w:rPr>
          <w:b/>
          <w:bCs/>
        </w:rPr>
        <w:t>ОПИСАНИЕ</w:t>
      </w:r>
      <w:r w:rsidR="008D7611" w:rsidRPr="00E47FD2">
        <w:t>: каннибализация текущего портфеля.</w:t>
      </w:r>
    </w:p>
    <w:p w14:paraId="36EED883" w14:textId="6E604E51" w:rsidR="008D7611" w:rsidRPr="00E47FD2" w:rsidRDefault="00AB3A81" w:rsidP="003B46A7">
      <w:pPr>
        <w:spacing w:beforeLines="60" w:before="144" w:afterLines="60" w:after="144"/>
      </w:pPr>
      <w:r w:rsidRPr="00AB3A81">
        <w:rPr>
          <w:b/>
          <w:bCs/>
        </w:rPr>
        <w:t>ГИПОТЕЗЫ</w:t>
      </w:r>
      <w:r w:rsidR="008D7611" w:rsidRPr="00E47FD2">
        <w:t>:</w:t>
      </w:r>
    </w:p>
    <w:p w14:paraId="03F4EFC3" w14:textId="62F12177" w:rsidR="008D7611" w:rsidRPr="00E47FD2" w:rsidRDefault="006639D0" w:rsidP="00D022E3">
      <w:pPr>
        <w:pStyle w:val="-0"/>
      </w:pPr>
      <w:bookmarkStart w:id="49" w:name="_Hlk208394570"/>
      <w:r w:rsidRPr="00E47FD2">
        <w:t>НОВЫЙ ПРОДУКТ ЧАСТИЧНО ДУБЛИРУЕТ СТАРЫЙ</w:t>
      </w:r>
    </w:p>
    <w:bookmarkEnd w:id="49"/>
    <w:p w14:paraId="70412FAE" w14:textId="77777777" w:rsidR="00FB7543" w:rsidRPr="00E47FD2" w:rsidRDefault="00FB7543" w:rsidP="00FB7543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3203A554" w14:textId="55153C3C" w:rsidR="00FB7543" w:rsidRPr="00E47FD2" w:rsidRDefault="00FB7543" w:rsidP="006639D0">
      <w:pPr>
        <w:pStyle w:val="Bullets"/>
      </w:pPr>
      <w:r w:rsidRPr="00E47FD2">
        <w:t>Новостные сайты</w:t>
      </w:r>
    </w:p>
    <w:p w14:paraId="0FCF072C" w14:textId="22FE457F" w:rsidR="00FB7543" w:rsidRPr="00E47FD2" w:rsidRDefault="00FB7543" w:rsidP="006639D0">
      <w:pPr>
        <w:pStyle w:val="Bullets"/>
      </w:pPr>
      <w:r w:rsidRPr="00E47FD2">
        <w:t>Финансовые отчеты компании и конкурентов</w:t>
      </w:r>
    </w:p>
    <w:p w14:paraId="493F3B6F" w14:textId="77777777" w:rsidR="00FB7543" w:rsidRPr="00E47FD2" w:rsidRDefault="00FB7543" w:rsidP="00FB7543">
      <w:pPr>
        <w:spacing w:beforeLines="60" w:before="144" w:afterLines="60" w:after="144"/>
      </w:pPr>
      <w:r w:rsidRPr="00E47FD2">
        <w:t>Признаки подтверждения гипотезы:</w:t>
      </w:r>
    </w:p>
    <w:p w14:paraId="50C93408" w14:textId="2A4420E0" w:rsidR="00FB7543" w:rsidRPr="00E47FD2" w:rsidRDefault="00FB7543" w:rsidP="006639D0">
      <w:pPr>
        <w:pStyle w:val="Bullets"/>
      </w:pPr>
      <w:r w:rsidRPr="00E47FD2">
        <w:t xml:space="preserve">Старт продаж нового продукта не привел к росту выручки быстрее, чем у конкурентов </w:t>
      </w:r>
    </w:p>
    <w:p w14:paraId="0DC120C6" w14:textId="1577EB7C" w:rsidR="00FB7543" w:rsidRPr="00E47FD2" w:rsidRDefault="00FB7543" w:rsidP="006639D0">
      <w:pPr>
        <w:pStyle w:val="Bullets"/>
      </w:pPr>
      <w:r w:rsidRPr="00E47FD2">
        <w:t xml:space="preserve">Маржа </w:t>
      </w:r>
      <w:r w:rsidRPr="00E47FD2">
        <w:rPr>
          <w:lang w:val="en-US"/>
        </w:rPr>
        <w:t>EBITDA</w:t>
      </w:r>
      <w:r w:rsidRPr="00E47FD2">
        <w:t xml:space="preserve"> снизилась (при выводе нового продукта растут затраты на маркетинг. Соответственно, если они не дают эффекта в рост выручки, то маржа </w:t>
      </w:r>
      <w:r w:rsidRPr="00E47FD2">
        <w:rPr>
          <w:lang w:val="en-US"/>
        </w:rPr>
        <w:t>EBITDA</w:t>
      </w:r>
      <w:r w:rsidRPr="00E47FD2">
        <w:t xml:space="preserve"> ухудшается)</w:t>
      </w:r>
    </w:p>
    <w:p w14:paraId="29FB62C1" w14:textId="77777777" w:rsidR="00E44499" w:rsidRPr="00E47FD2" w:rsidRDefault="00E44499" w:rsidP="00E44499">
      <w:pPr>
        <w:spacing w:beforeLines="60" w:before="144" w:afterLines="60" w:after="144"/>
      </w:pPr>
      <w:r w:rsidRPr="00E47FD2">
        <w:t>Алгоритм подтверждения гипотезы:</w:t>
      </w:r>
    </w:p>
    <w:p w14:paraId="0A49CE74" w14:textId="2560CBE7" w:rsidR="00E44499" w:rsidRPr="00E47FD2" w:rsidRDefault="00E44499" w:rsidP="006639D0">
      <w:pPr>
        <w:pStyle w:val="Bullets"/>
      </w:pPr>
      <w:r w:rsidRPr="00E47FD2">
        <w:t>Анализ динамики выручки и маржи в отчетах по МСФО. Если нет роста, значит есть проблемы</w:t>
      </w:r>
    </w:p>
    <w:p w14:paraId="45130FE4" w14:textId="5253372C" w:rsidR="00FB7543" w:rsidRPr="00E47FD2" w:rsidRDefault="006F18A5" w:rsidP="00FB7543">
      <w:pPr>
        <w:spacing w:beforeLines="60" w:before="144" w:afterLines="60" w:after="144"/>
      </w:pPr>
      <w:r w:rsidRPr="00D11B8A">
        <w:t>Вопросы для обсуждения / уточнения</w:t>
      </w:r>
      <w:r w:rsidR="00FB7543" w:rsidRPr="00E47FD2">
        <w:t>:</w:t>
      </w:r>
    </w:p>
    <w:p w14:paraId="1DE56513" w14:textId="2276E8A8" w:rsidR="006F18A5" w:rsidRDefault="006F18A5" w:rsidP="006639D0">
      <w:pPr>
        <w:pStyle w:val="Bullets"/>
      </w:pPr>
      <w:r>
        <w:t>Отмечаете ли вы внутреннюю конкуренцию/каннибализацию между новым и старыми продуктами? Какие метрики это подтверждают?</w:t>
      </w:r>
    </w:p>
    <w:p w14:paraId="6EE2FC26" w14:textId="4D447CF2" w:rsidR="006F18A5" w:rsidRDefault="006F18A5" w:rsidP="006639D0">
      <w:pPr>
        <w:pStyle w:val="Bullets"/>
      </w:pPr>
      <w:r>
        <w:t>Какие шаги по сегментации продукта и целевых каналов могут снизить каннибализацию продаж?</w:t>
      </w:r>
    </w:p>
    <w:p w14:paraId="545D3B52" w14:textId="4E4938BC" w:rsidR="0039211A" w:rsidRDefault="006F18A5" w:rsidP="006639D0">
      <w:pPr>
        <w:pStyle w:val="Bullets"/>
      </w:pPr>
      <w:r>
        <w:t>Планируется ли разделение продуктов по разным сегментам, каналам или брендам?</w:t>
      </w:r>
    </w:p>
    <w:p w14:paraId="669EBAF8" w14:textId="7411BAD3" w:rsidR="008D7611" w:rsidRPr="00E47FD2" w:rsidRDefault="006639D0" w:rsidP="006639D0">
      <w:pPr>
        <w:pStyle w:val="-0"/>
      </w:pPr>
      <w:bookmarkStart w:id="50" w:name="_Hlk208394573"/>
      <w:r w:rsidRPr="00E47FD2">
        <w:t>СИСТЕМА СКИДОК ИЛИ БОНУСОВ СМЕСТИЛА ФОКУС</w:t>
      </w:r>
      <w:bookmarkEnd w:id="50"/>
    </w:p>
    <w:p w14:paraId="55847CCB" w14:textId="77777777" w:rsidR="00EA6765" w:rsidRPr="00E47FD2" w:rsidRDefault="00EA6765" w:rsidP="00EA6765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624B2F64" w14:textId="43BA4806" w:rsidR="00EA6765" w:rsidRPr="00E47FD2" w:rsidRDefault="00EA6765" w:rsidP="006639D0">
      <w:pPr>
        <w:pStyle w:val="Bullets"/>
      </w:pPr>
      <w:proofErr w:type="spellStart"/>
      <w:r w:rsidRPr="00E47FD2">
        <w:t>Сбераналитика</w:t>
      </w:r>
      <w:proofErr w:type="spellEnd"/>
      <w:r w:rsidRPr="00E47FD2">
        <w:t xml:space="preserve"> </w:t>
      </w:r>
      <w:r w:rsidR="00D11F8A" w:rsidRPr="00E47FD2">
        <w:t xml:space="preserve">/ сервисы </w:t>
      </w:r>
      <w:r w:rsidRPr="00E47FD2">
        <w:t>мониторинг</w:t>
      </w:r>
      <w:r w:rsidR="00D11F8A" w:rsidRPr="00E47FD2">
        <w:t>а</w:t>
      </w:r>
      <w:r w:rsidRPr="00E47FD2">
        <w:t xml:space="preserve"> цен</w:t>
      </w:r>
      <w:r w:rsidR="00D11F8A" w:rsidRPr="00E47FD2">
        <w:t xml:space="preserve"> </w:t>
      </w:r>
    </w:p>
    <w:p w14:paraId="7965F454" w14:textId="77777777" w:rsidR="00EA6765" w:rsidRPr="00E47FD2" w:rsidRDefault="00EA6765" w:rsidP="00EA6765">
      <w:pPr>
        <w:spacing w:beforeLines="60" w:before="144" w:afterLines="60" w:after="144"/>
      </w:pPr>
      <w:r w:rsidRPr="00E47FD2">
        <w:t>Признаки подтверждения гипотезы:</w:t>
      </w:r>
    </w:p>
    <w:p w14:paraId="58303D5A" w14:textId="4F65B6D5" w:rsidR="00081FA4" w:rsidRPr="00E47FD2" w:rsidRDefault="00081FA4" w:rsidP="006639D0">
      <w:pPr>
        <w:pStyle w:val="Bullets"/>
      </w:pPr>
      <w:r w:rsidRPr="00E47FD2">
        <w:t>Наличие скидок / бонусов не привело к существенному росту продаж нового продукта в натуральном выражении</w:t>
      </w:r>
    </w:p>
    <w:p w14:paraId="1C34D8EF" w14:textId="36AA25AA" w:rsidR="00081FA4" w:rsidRPr="00E47FD2" w:rsidRDefault="00081FA4" w:rsidP="006639D0">
      <w:pPr>
        <w:pStyle w:val="Bullets"/>
      </w:pPr>
      <w:r w:rsidRPr="00E47FD2">
        <w:t xml:space="preserve">Маржа продаж по всем продуктам снизилась </w:t>
      </w:r>
    </w:p>
    <w:p w14:paraId="434085D1" w14:textId="77777777" w:rsidR="00F21289" w:rsidRPr="00E47FD2" w:rsidRDefault="00F21289" w:rsidP="00F21289">
      <w:pPr>
        <w:spacing w:beforeLines="60" w:before="144" w:afterLines="60" w:after="144"/>
      </w:pPr>
      <w:r w:rsidRPr="00E47FD2">
        <w:t>Алгоритм подтверждения гипотезы:</w:t>
      </w:r>
    </w:p>
    <w:p w14:paraId="6E0538C4" w14:textId="77777777" w:rsidR="00FC145C" w:rsidRPr="00E47FD2" w:rsidRDefault="00A81F23" w:rsidP="006639D0">
      <w:pPr>
        <w:pStyle w:val="Bullets"/>
      </w:pPr>
      <w:r w:rsidRPr="00E47FD2">
        <w:t>Сервисы мониторинга цен</w:t>
      </w:r>
      <w:r w:rsidR="00FC145C" w:rsidRPr="00E47FD2">
        <w:t xml:space="preserve"> позволяют отслеживать ценовые / стимулирующие (бонусы/скидки) стратегии компаний</w:t>
      </w:r>
    </w:p>
    <w:p w14:paraId="3DBF75A1" w14:textId="77777777" w:rsidR="00FC145C" w:rsidRPr="00E47FD2" w:rsidRDefault="00FC145C" w:rsidP="006639D0">
      <w:pPr>
        <w:pStyle w:val="Bullets"/>
      </w:pPr>
      <w:r w:rsidRPr="00E47FD2">
        <w:t xml:space="preserve">Также целесообразно </w:t>
      </w:r>
      <w:proofErr w:type="spellStart"/>
      <w:r w:rsidRPr="00E47FD2">
        <w:t>парсить</w:t>
      </w:r>
      <w:proofErr w:type="spellEnd"/>
      <w:r w:rsidRPr="00E47FD2">
        <w:t xml:space="preserve"> новости из интервью топ-менеджмента компании и конкурентов</w:t>
      </w:r>
    </w:p>
    <w:p w14:paraId="44713F0E" w14:textId="5E1283EC" w:rsidR="00F21289" w:rsidRPr="00E47FD2" w:rsidRDefault="00FC145C" w:rsidP="006639D0">
      <w:pPr>
        <w:pStyle w:val="Bullets"/>
      </w:pPr>
      <w:r w:rsidRPr="00E47FD2">
        <w:t xml:space="preserve">Возможности </w:t>
      </w:r>
      <w:proofErr w:type="spellStart"/>
      <w:r w:rsidRPr="00E47FD2">
        <w:t>Сбераналитки</w:t>
      </w:r>
      <w:proofErr w:type="spellEnd"/>
      <w:r w:rsidRPr="00E47FD2">
        <w:t xml:space="preserve"> необходимо уточнить отдельно. </w:t>
      </w:r>
    </w:p>
    <w:p w14:paraId="7132EF85" w14:textId="48C63BBC" w:rsidR="00EA6765" w:rsidRPr="00E47FD2" w:rsidRDefault="006F18A5" w:rsidP="006424BF">
      <w:pPr>
        <w:keepNext/>
        <w:spacing w:beforeLines="60" w:before="144" w:afterLines="60" w:after="144"/>
      </w:pPr>
      <w:r w:rsidRPr="00D11B8A">
        <w:lastRenderedPageBreak/>
        <w:t>Вопросы для обсуждения / уточнения</w:t>
      </w:r>
      <w:r w:rsidR="00EA6765" w:rsidRPr="00E47FD2">
        <w:t>:</w:t>
      </w:r>
    </w:p>
    <w:p w14:paraId="3417C9CA" w14:textId="5B10BF46" w:rsidR="006F18A5" w:rsidRDefault="006F18A5" w:rsidP="006639D0">
      <w:pPr>
        <w:pStyle w:val="Bullets"/>
      </w:pPr>
      <w:r>
        <w:t>Какую роль играют текущие скидки/промо в перераспределении спроса между старыми и новыми продуктами?</w:t>
      </w:r>
    </w:p>
    <w:p w14:paraId="4CC4B7E1" w14:textId="3FABE1BC" w:rsidR="006F18A5" w:rsidRDefault="006F18A5" w:rsidP="006639D0">
      <w:pPr>
        <w:pStyle w:val="Bullets"/>
      </w:pPr>
      <w:r>
        <w:t xml:space="preserve">Можно ли изменить промо так, чтобы не подрывать продажи основного ассортимента? </w:t>
      </w:r>
    </w:p>
    <w:p w14:paraId="7E9CDD4F" w14:textId="30C51246" w:rsidR="0039211A" w:rsidRPr="00E47FD2" w:rsidRDefault="006F18A5" w:rsidP="006639D0">
      <w:pPr>
        <w:pStyle w:val="Bullets"/>
      </w:pPr>
      <w:r>
        <w:t>Какие изменения в ценовой политике минимизируют отрицательное влияние на совокупные продажи?</w:t>
      </w:r>
    </w:p>
    <w:p w14:paraId="72779F99" w14:textId="3150986E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723292CF" w14:textId="53FD3A08" w:rsidR="008D7611" w:rsidRPr="00E47FD2" w:rsidRDefault="008D7611" w:rsidP="006639D0">
      <w:pPr>
        <w:pStyle w:val="Bullets"/>
      </w:pPr>
      <w:r w:rsidRPr="00E47FD2">
        <w:t>Перестроить систему промо и внутренних KPI</w:t>
      </w:r>
    </w:p>
    <w:p w14:paraId="19371480" w14:textId="224B352D" w:rsidR="008D7611" w:rsidRPr="00E47FD2" w:rsidRDefault="008D7611" w:rsidP="006639D0">
      <w:pPr>
        <w:pStyle w:val="Bullets"/>
      </w:pPr>
      <w:r w:rsidRPr="00E47FD2">
        <w:t>Разнести линейки по сегментам/каналам</w:t>
      </w:r>
    </w:p>
    <w:p w14:paraId="711A2B5E" w14:textId="35DFC6EC" w:rsidR="006639D0" w:rsidRDefault="008D7611" w:rsidP="006639D0">
      <w:pPr>
        <w:pStyle w:val="Bullets"/>
      </w:pPr>
      <w:r w:rsidRPr="00E47FD2">
        <w:t xml:space="preserve">Перепозиционировать оба продукта </w:t>
      </w:r>
      <w:r w:rsidR="006639D0">
        <w:br w:type="page"/>
      </w:r>
    </w:p>
    <w:p w14:paraId="6BE597D2" w14:textId="77777777" w:rsidR="008D7611" w:rsidRPr="00E47FD2" w:rsidRDefault="008D7611" w:rsidP="006639D0">
      <w:pPr>
        <w:pStyle w:val="Heading"/>
      </w:pPr>
      <w:r w:rsidRPr="00E47FD2">
        <w:lastRenderedPageBreak/>
        <w:t>ОРГАНИЗАЦИОННЫЕ СИТУАЦИИ</w:t>
      </w:r>
    </w:p>
    <w:p w14:paraId="61FE4C26" w14:textId="5A352140" w:rsidR="008D7611" w:rsidRPr="00E47FD2" w:rsidRDefault="00CE7DC7" w:rsidP="00CE7DC7">
      <w:pPr>
        <w:pStyle w:val="1"/>
        <w:numPr>
          <w:ilvl w:val="0"/>
          <w:numId w:val="18"/>
        </w:numPr>
      </w:pPr>
      <w:r w:rsidRPr="00E47FD2">
        <w:t>ДЛИТЕЛЬНЫЕ ПРОЦЕССЫ ВЫВОДА НОВЫХ ПРОДУКТОВ НА РЫНОК</w:t>
      </w:r>
    </w:p>
    <w:p w14:paraId="73BC2731" w14:textId="379FB9D1" w:rsidR="008D7611" w:rsidRPr="00567C83" w:rsidRDefault="00CE7DC7" w:rsidP="00CE7DC7">
      <w:pPr>
        <w:pStyle w:val="-0"/>
        <w:rPr>
          <w:b w:val="0"/>
          <w:bCs/>
        </w:rPr>
      </w:pPr>
      <w:r w:rsidRPr="00E47FD2">
        <w:t>ОПИСАНИЕ</w:t>
      </w:r>
      <w:r w:rsidR="008D7611" w:rsidRPr="00E47FD2">
        <w:t xml:space="preserve">: </w:t>
      </w:r>
      <w:r w:rsidR="008D7611" w:rsidRPr="00567C83">
        <w:rPr>
          <w:b w:val="0"/>
          <w:bCs/>
        </w:rPr>
        <w:t>неэффективные бизнес-процессы и отсутствующие/неактуальные KPI.</w:t>
      </w:r>
    </w:p>
    <w:p w14:paraId="14387764" w14:textId="428D20E1" w:rsidR="008D7611" w:rsidRPr="00E47FD2" w:rsidRDefault="00CE7DC7" w:rsidP="00CE7DC7">
      <w:pPr>
        <w:pStyle w:val="-0"/>
      </w:pPr>
      <w:r w:rsidRPr="00E47FD2">
        <w:t>ГИПОТЕЗЫ</w:t>
      </w:r>
      <w:r w:rsidR="008D7611" w:rsidRPr="00E47FD2">
        <w:t>:</w:t>
      </w:r>
    </w:p>
    <w:p w14:paraId="55490314" w14:textId="453AE4E5" w:rsidR="008D7611" w:rsidRDefault="00EB50ED" w:rsidP="00EB50ED">
      <w:pPr>
        <w:pStyle w:val="-0"/>
      </w:pPr>
      <w:bookmarkStart w:id="51" w:name="_Hlk208394592"/>
      <w:r w:rsidRPr="00E47FD2">
        <w:t>МНОГО СОГЛАСОВАНИЙ, БЮРОКРАТИЯ</w:t>
      </w:r>
    </w:p>
    <w:p w14:paraId="11702FB9" w14:textId="0EE6493D" w:rsidR="008C1A90" w:rsidRDefault="008C1A90" w:rsidP="008C1A90">
      <w:pPr>
        <w:spacing w:beforeLines="60" w:before="144" w:afterLines="60" w:after="144"/>
      </w:pPr>
      <w:r w:rsidRPr="00D11B8A">
        <w:t>Вопросы для обсуждения / уточнения</w:t>
      </w:r>
      <w:r>
        <w:t>:</w:t>
      </w:r>
    </w:p>
    <w:p w14:paraId="308E8791" w14:textId="18E2C28D" w:rsidR="008C1A90" w:rsidRPr="008C1A90" w:rsidRDefault="008C1A90" w:rsidP="00567C83">
      <w:pPr>
        <w:pStyle w:val="Bullets"/>
      </w:pPr>
      <w:r w:rsidRPr="008C1A90">
        <w:t>Какие ключевые этапы разработки/запуска продукта занимают больше всего времени? Где происходят основные задержки?</w:t>
      </w:r>
    </w:p>
    <w:p w14:paraId="281960B5" w14:textId="2429AD9A" w:rsidR="008C1A90" w:rsidRPr="008C1A90" w:rsidRDefault="008C1A90" w:rsidP="00567C83">
      <w:pPr>
        <w:pStyle w:val="Bullets"/>
      </w:pPr>
      <w:r w:rsidRPr="008C1A90">
        <w:t>Кто принимает решения на каждом этапе, и где бывают узкие места по согласованиям? Оптимальна ли текущая организационная структура?</w:t>
      </w:r>
    </w:p>
    <w:p w14:paraId="60984985" w14:textId="161D21D5" w:rsidR="008C1A90" w:rsidRDefault="008C1A90" w:rsidP="00567C83">
      <w:pPr>
        <w:pStyle w:val="Bullets"/>
      </w:pPr>
      <w:r w:rsidRPr="008C1A90">
        <w:t xml:space="preserve">Какие шаги по упрощению согласований (делегирование, SLA) можно внедрить быстро? </w:t>
      </w:r>
    </w:p>
    <w:p w14:paraId="6D08089B" w14:textId="18CCAD0D" w:rsidR="008D7611" w:rsidRDefault="00EB50ED" w:rsidP="00EB50ED">
      <w:pPr>
        <w:pStyle w:val="-0"/>
      </w:pPr>
      <w:r w:rsidRPr="00E47FD2">
        <w:t>ОТСУТСТВИЕ ВЛАДЕЛЬЦЕВ БИЗНЕС-ПРОЦЕССОВ/ПРОДУКТОВ В КОМПАНИИ</w:t>
      </w:r>
    </w:p>
    <w:p w14:paraId="1A4BED1E" w14:textId="20C0A91B" w:rsidR="008C1A90" w:rsidRDefault="008C1A90" w:rsidP="008C1A90">
      <w:pPr>
        <w:spacing w:beforeLines="60" w:before="144" w:afterLines="60" w:after="144"/>
      </w:pPr>
      <w:r w:rsidRPr="00D11B8A">
        <w:t>Вопросы для обсуждения / уточнения</w:t>
      </w:r>
      <w:r>
        <w:t>:</w:t>
      </w:r>
    </w:p>
    <w:p w14:paraId="2763EC64" w14:textId="1C9905A0" w:rsidR="008C1A90" w:rsidRPr="008C1A90" w:rsidRDefault="008C1A90" w:rsidP="00567C83">
      <w:pPr>
        <w:pStyle w:val="Bullets"/>
      </w:pPr>
      <w:r w:rsidRPr="008C1A90">
        <w:t>Есть ли назначенные владельцы продукта/</w:t>
      </w:r>
      <w:r>
        <w:t>процессов</w:t>
      </w:r>
      <w:r w:rsidRPr="008C1A90">
        <w:t xml:space="preserve"> и ясно ли распределен</w:t>
      </w:r>
      <w:r>
        <w:t>а</w:t>
      </w:r>
      <w:r w:rsidRPr="008C1A90">
        <w:t xml:space="preserve"> ответственност</w:t>
      </w:r>
      <w:r>
        <w:t>ь между ними</w:t>
      </w:r>
      <w:r w:rsidRPr="008C1A90">
        <w:t>?</w:t>
      </w:r>
    </w:p>
    <w:p w14:paraId="5848FF78" w14:textId="3433D8ED" w:rsidR="008C1A90" w:rsidRPr="008C1A90" w:rsidRDefault="008C1A90" w:rsidP="00567C83">
      <w:pPr>
        <w:pStyle w:val="Bullets"/>
      </w:pPr>
      <w:r w:rsidRPr="008C1A90">
        <w:t xml:space="preserve">Какая часть процессов реально передается на аутсорсинг, чтобы сократить время вывода? </w:t>
      </w:r>
    </w:p>
    <w:p w14:paraId="7748F96C" w14:textId="037D9210" w:rsidR="008C1A90" w:rsidRDefault="008C1A90" w:rsidP="00567C83">
      <w:pPr>
        <w:pStyle w:val="Bullets"/>
      </w:pPr>
      <w:r w:rsidRPr="008C1A90">
        <w:t>Планируется ли внедрение RACI/процесса «владения» для ускорения решений?</w:t>
      </w:r>
    </w:p>
    <w:p w14:paraId="72CE4914" w14:textId="73923BF6" w:rsidR="000F7541" w:rsidRPr="008C1A90" w:rsidRDefault="00EB50ED" w:rsidP="00EB50ED">
      <w:pPr>
        <w:pStyle w:val="-0"/>
      </w:pPr>
      <w:r w:rsidRPr="00E47FD2">
        <w:t>НЕДОСТАТОЧНАЯ СИНХРОНИЗАЦИЯ МЕЖДУ R&amp;D, МАРКЕТИНГОМ И ПРОИЗВОДСТВОМ</w:t>
      </w:r>
      <w:bookmarkEnd w:id="51"/>
    </w:p>
    <w:p w14:paraId="2D5797A5" w14:textId="3476769F" w:rsidR="008C1A90" w:rsidRDefault="008C1A90" w:rsidP="000F7541">
      <w:pPr>
        <w:spacing w:beforeLines="60" w:before="144" w:afterLines="60" w:after="144"/>
      </w:pPr>
      <w:r w:rsidRPr="00D11B8A">
        <w:t>Вопросы для обсуждения / уточнения</w:t>
      </w:r>
      <w:r>
        <w:t>:</w:t>
      </w:r>
    </w:p>
    <w:p w14:paraId="001CA056" w14:textId="7B59DCE3" w:rsidR="008C1A90" w:rsidRPr="008C1A90" w:rsidRDefault="008C1A90" w:rsidP="00567C83">
      <w:pPr>
        <w:pStyle w:val="Bullets"/>
      </w:pPr>
      <w:r w:rsidRPr="008C1A90">
        <w:t>Как устроена коммуникация между маркетингом, производством и продажами?</w:t>
      </w:r>
    </w:p>
    <w:p w14:paraId="57742C79" w14:textId="3B7D5876" w:rsidR="008C1A90" w:rsidRPr="008C1A90" w:rsidRDefault="008C1A90" w:rsidP="00567C83">
      <w:pPr>
        <w:pStyle w:val="Bullets"/>
      </w:pPr>
      <w:r w:rsidRPr="008C1A90">
        <w:t xml:space="preserve">Есть ли единый план </w:t>
      </w:r>
      <w:r w:rsidR="00CC67F6" w:rsidRPr="008C1A90">
        <w:t>запуска (Go-</w:t>
      </w:r>
      <w:proofErr w:type="spellStart"/>
      <w:r w:rsidR="00CC67F6" w:rsidRPr="008C1A90">
        <w:t>to</w:t>
      </w:r>
      <w:proofErr w:type="spellEnd"/>
      <w:r w:rsidR="00CC67F6" w:rsidRPr="008C1A90">
        <w:t>-</w:t>
      </w:r>
      <w:proofErr w:type="spellStart"/>
      <w:r w:rsidR="00CC67F6" w:rsidRPr="008C1A90">
        <w:t>market</w:t>
      </w:r>
      <w:proofErr w:type="spellEnd"/>
      <w:r w:rsidR="00CC67F6">
        <w:t xml:space="preserve"> стратегия</w:t>
      </w:r>
      <w:r w:rsidR="00CC67F6" w:rsidRPr="008C1A90">
        <w:t>),</w:t>
      </w:r>
      <w:r w:rsidRPr="008C1A90">
        <w:t xml:space="preserve"> и кто за него отвечает? </w:t>
      </w:r>
    </w:p>
    <w:p w14:paraId="18AA2B9A" w14:textId="1EDB1026" w:rsidR="008C1A90" w:rsidRPr="008C1A90" w:rsidRDefault="008C1A90" w:rsidP="00567C83">
      <w:pPr>
        <w:pStyle w:val="Bullets"/>
      </w:pPr>
      <w:r w:rsidRPr="008C1A90">
        <w:t>Обсуждали ли вы создание кросс-функциональной команды для ускорения вывода новых продуктов?</w:t>
      </w:r>
    </w:p>
    <w:p w14:paraId="30B25188" w14:textId="71177E5D" w:rsidR="000F7541" w:rsidRPr="00E47FD2" w:rsidRDefault="000F7541" w:rsidP="000F7541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35716DCB" w14:textId="41165C2A" w:rsidR="000F7541" w:rsidRPr="00E47FD2" w:rsidRDefault="000F7541" w:rsidP="00567C83">
      <w:pPr>
        <w:pStyle w:val="Bullets"/>
      </w:pPr>
      <w:r w:rsidRPr="00E47FD2">
        <w:t>Новостные сайты, интервью топ-менеджмента компании</w:t>
      </w:r>
    </w:p>
    <w:p w14:paraId="5B8DD212" w14:textId="77777777" w:rsidR="000F7541" w:rsidRPr="00E47FD2" w:rsidRDefault="000F7541" w:rsidP="000F7541">
      <w:pPr>
        <w:spacing w:beforeLines="60" w:before="144" w:afterLines="60" w:after="144"/>
      </w:pPr>
      <w:r w:rsidRPr="00E47FD2">
        <w:t>Признаки подтверждения гипотезы:</w:t>
      </w:r>
    </w:p>
    <w:p w14:paraId="761EC494" w14:textId="03D683A1" w:rsidR="000F7541" w:rsidRPr="00E47FD2" w:rsidRDefault="000F7541" w:rsidP="00567C83">
      <w:pPr>
        <w:pStyle w:val="Bullets"/>
      </w:pPr>
      <w:r w:rsidRPr="00E47FD2">
        <w:t>Сроки вывода нового продукта на рынок существенно больше, чем было заявлено</w:t>
      </w:r>
      <w:r w:rsidR="00C90713" w:rsidRPr="00E47FD2">
        <w:t xml:space="preserve"> в анонсах</w:t>
      </w:r>
    </w:p>
    <w:p w14:paraId="1092B9D8" w14:textId="5571E723" w:rsidR="008C1A90" w:rsidRDefault="000F7541" w:rsidP="00567C83">
      <w:pPr>
        <w:pStyle w:val="Bullets"/>
      </w:pPr>
      <w:r w:rsidRPr="00E47FD2">
        <w:t xml:space="preserve">Причины можно выявить только через вопросы в рамках личной встречи </w:t>
      </w:r>
    </w:p>
    <w:p w14:paraId="546A4365" w14:textId="4415BA23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0BA8564E" w14:textId="349649BB" w:rsidR="008D7611" w:rsidRPr="00E47FD2" w:rsidRDefault="008D7611" w:rsidP="00567C83">
      <w:pPr>
        <w:pStyle w:val="Bullets"/>
      </w:pPr>
      <w:r w:rsidRPr="00E47FD2">
        <w:t xml:space="preserve">Произвести оптимизацию бизнес-процессов и нормативной документации </w:t>
      </w:r>
    </w:p>
    <w:p w14:paraId="5403B54B" w14:textId="25BBBC7F" w:rsidR="008D7611" w:rsidRPr="00E47FD2" w:rsidRDefault="008D7611" w:rsidP="00567C83">
      <w:pPr>
        <w:pStyle w:val="Bullets"/>
      </w:pPr>
      <w:r w:rsidRPr="00E47FD2">
        <w:t xml:space="preserve">Пересмотреть оргструктуру и распределение ответственности </w:t>
      </w:r>
    </w:p>
    <w:p w14:paraId="2D4ED89C" w14:textId="527D921E" w:rsidR="008D7611" w:rsidRPr="00E47FD2" w:rsidRDefault="008D7611" w:rsidP="00567C83">
      <w:pPr>
        <w:pStyle w:val="Bullets"/>
      </w:pPr>
      <w:r w:rsidRPr="00E47FD2">
        <w:t>Разработать/скорректировать систему мотивации персонала, включая KPI</w:t>
      </w:r>
    </w:p>
    <w:p w14:paraId="489B5962" w14:textId="43498A90" w:rsidR="008D7611" w:rsidRPr="00E47FD2" w:rsidRDefault="00CE7DC7" w:rsidP="00CE7DC7">
      <w:pPr>
        <w:pStyle w:val="1"/>
      </w:pPr>
      <w:r w:rsidRPr="00E47FD2">
        <w:lastRenderedPageBreak/>
        <w:t>ВЫСОКАЯ ТЕКУЧЕСТЬ КАДРОВ, КОНФЛИКТЫ МЕЖДУ ПОДРАЗДЕЛЕНИЯМИ</w:t>
      </w:r>
    </w:p>
    <w:p w14:paraId="0AC0D574" w14:textId="570F1991" w:rsidR="008D7611" w:rsidRPr="00CE7DC7" w:rsidRDefault="00CE7DC7" w:rsidP="00CE7DC7">
      <w:pPr>
        <w:pStyle w:val="-0"/>
        <w:rPr>
          <w:b w:val="0"/>
          <w:bCs/>
        </w:rPr>
      </w:pPr>
      <w:r w:rsidRPr="00E47FD2">
        <w:t>ОПИСАНИЕ</w:t>
      </w:r>
      <w:r w:rsidR="008D7611" w:rsidRPr="00E47FD2">
        <w:t xml:space="preserve">: </w:t>
      </w:r>
      <w:r w:rsidR="008D7611" w:rsidRPr="00CE7DC7">
        <w:rPr>
          <w:b w:val="0"/>
          <w:bCs/>
        </w:rPr>
        <w:t>слабая корпоративная культура и перегрузка сотрудников.</w:t>
      </w:r>
    </w:p>
    <w:p w14:paraId="22C9763E" w14:textId="1D116A7A" w:rsidR="008D7611" w:rsidRPr="00E47FD2" w:rsidRDefault="00CE7DC7" w:rsidP="00CE7DC7">
      <w:pPr>
        <w:pStyle w:val="-0"/>
      </w:pPr>
      <w:r w:rsidRPr="00E47FD2">
        <w:t>ГИПОТЕЗЫ</w:t>
      </w:r>
      <w:r w:rsidR="008D7611" w:rsidRPr="00E47FD2">
        <w:t>:</w:t>
      </w:r>
    </w:p>
    <w:p w14:paraId="25C9FDB8" w14:textId="7A1FB3D6" w:rsidR="008D7611" w:rsidRDefault="00EB50ED" w:rsidP="00EB50ED">
      <w:pPr>
        <w:pStyle w:val="-0"/>
      </w:pPr>
      <w:bookmarkStart w:id="52" w:name="_Hlk208394605"/>
      <w:r w:rsidRPr="00E47FD2">
        <w:t>ОТСУТСТВИЕ ПОНЯТНОЙ СИСТЕМЫ МОТИВАЦИИ</w:t>
      </w:r>
    </w:p>
    <w:p w14:paraId="5B24E079" w14:textId="4C1B95B9" w:rsidR="007E5343" w:rsidRDefault="007E5343" w:rsidP="007E5343">
      <w:pPr>
        <w:spacing w:beforeLines="60" w:before="144" w:afterLines="60" w:after="144"/>
      </w:pPr>
      <w:r w:rsidRPr="00D11B8A">
        <w:t>Вопросы для обсуждения / уточнения</w:t>
      </w:r>
      <w:r>
        <w:t>:</w:t>
      </w:r>
    </w:p>
    <w:p w14:paraId="351D9E9F" w14:textId="7A893812" w:rsidR="007E5343" w:rsidRDefault="007E5343" w:rsidP="00567C83">
      <w:pPr>
        <w:pStyle w:val="Bullets"/>
      </w:pPr>
      <w:r>
        <w:t>Есть ли понятная карьерная лестница в компании? Определены ли критерии роста в рамках должностей?</w:t>
      </w:r>
    </w:p>
    <w:p w14:paraId="0F6997D7" w14:textId="27CBB0D5" w:rsidR="007E5343" w:rsidRDefault="007E5343" w:rsidP="00567C83">
      <w:pPr>
        <w:pStyle w:val="Bullets"/>
      </w:pPr>
      <w:r>
        <w:t>Проводился ли опрос сотрудников для оценки уровня прозрачности системы мотивации и роста внутри компании? Что он показал?</w:t>
      </w:r>
    </w:p>
    <w:p w14:paraId="7BE0524D" w14:textId="41BE1AF9" w:rsidR="007E5343" w:rsidRPr="007E5343" w:rsidRDefault="007E5343" w:rsidP="00567C83">
      <w:pPr>
        <w:pStyle w:val="Bullets"/>
      </w:pPr>
      <w:r w:rsidRPr="007E5343">
        <w:t>В каких командах или процессах наблюдается самая высокая текучесть? Что говорят уходящие сотрудники?</w:t>
      </w:r>
    </w:p>
    <w:p w14:paraId="2283725C" w14:textId="2A15AB50" w:rsidR="007E5343" w:rsidRPr="007E5343" w:rsidRDefault="007E5343" w:rsidP="00567C83">
      <w:pPr>
        <w:pStyle w:val="Bullets"/>
      </w:pPr>
      <w:r w:rsidRPr="007E5343">
        <w:t>Есть ли зоны конфликта из-за несовпадения KPI между департаментами? Как их синхронизировать?</w:t>
      </w:r>
    </w:p>
    <w:p w14:paraId="490A793D" w14:textId="5A7B1DA3" w:rsidR="007E5343" w:rsidRDefault="007E5343" w:rsidP="00567C83">
      <w:pPr>
        <w:pStyle w:val="Bullets"/>
      </w:pPr>
      <w:r w:rsidRPr="007E5343">
        <w:t xml:space="preserve">Используются ли инструменты </w:t>
      </w:r>
      <w:r>
        <w:t xml:space="preserve">нефинансовой </w:t>
      </w:r>
      <w:r w:rsidRPr="007E5343">
        <w:t xml:space="preserve">мотивации (рост, участие в проектах) и какова их эффективность? </w:t>
      </w:r>
    </w:p>
    <w:p w14:paraId="51174379" w14:textId="73797E21" w:rsidR="008D7611" w:rsidRDefault="00EB50ED" w:rsidP="00EB50ED">
      <w:pPr>
        <w:pStyle w:val="-0"/>
      </w:pPr>
      <w:r w:rsidRPr="00E47FD2">
        <w:t>НЕЭФФЕКТИВНЫЕ РУКОВОДИТЕЛИ КОМАНД</w:t>
      </w:r>
    </w:p>
    <w:p w14:paraId="1263701C" w14:textId="47223F9E" w:rsidR="00D2231C" w:rsidRDefault="00D2231C" w:rsidP="00D2231C">
      <w:pPr>
        <w:spacing w:beforeLines="60" w:before="144" w:afterLines="60" w:after="144"/>
      </w:pPr>
      <w:r w:rsidRPr="00D11B8A">
        <w:t>Вопросы для обсуждения / уточнения</w:t>
      </w:r>
      <w:r>
        <w:t>:</w:t>
      </w:r>
    </w:p>
    <w:p w14:paraId="2874EDCB" w14:textId="2FDFB189" w:rsidR="00D2231C" w:rsidRPr="00D2231C" w:rsidRDefault="00D2231C" w:rsidP="00567C83">
      <w:pPr>
        <w:pStyle w:val="Bullets"/>
      </w:pPr>
      <w:r w:rsidRPr="00D2231C">
        <w:t xml:space="preserve">Есть ли регулярная оценка управленческих компетенций и программы развития для руководителей? </w:t>
      </w:r>
    </w:p>
    <w:p w14:paraId="4EEC1D28" w14:textId="142B1495" w:rsidR="00D2231C" w:rsidRPr="00D2231C" w:rsidRDefault="00D2231C" w:rsidP="00567C83">
      <w:pPr>
        <w:pStyle w:val="Bullets"/>
      </w:pPr>
      <w:r w:rsidRPr="00D2231C">
        <w:t>В каких зонах управления наблюдаются системные проблемы (делегирование, коммуникация, принятие решений)?</w:t>
      </w:r>
    </w:p>
    <w:p w14:paraId="04953150" w14:textId="3124977C" w:rsidR="00D2231C" w:rsidRDefault="00D2231C" w:rsidP="00567C83">
      <w:pPr>
        <w:pStyle w:val="Bullets"/>
      </w:pPr>
      <w:r w:rsidRPr="00D2231C">
        <w:t xml:space="preserve">Планируется ли пересмотр структуры менеджмента или внедрение </w:t>
      </w:r>
      <w:r>
        <w:t xml:space="preserve">менторских </w:t>
      </w:r>
      <w:r w:rsidRPr="00D2231C">
        <w:t>программ?</w:t>
      </w:r>
    </w:p>
    <w:p w14:paraId="04846BAD" w14:textId="3D9219BE" w:rsidR="008D7611" w:rsidRPr="00E47FD2" w:rsidRDefault="00EB50ED" w:rsidP="00EB50ED">
      <w:pPr>
        <w:pStyle w:val="-0"/>
      </w:pPr>
      <w:r w:rsidRPr="00E47FD2">
        <w:t>ПЛОХАЯ КОММУНИКАЦИЯ И ВЫСОКИЙ УРОВЕНЬ СТРЕССА</w:t>
      </w:r>
    </w:p>
    <w:bookmarkEnd w:id="52"/>
    <w:p w14:paraId="2874CDA4" w14:textId="202934B7" w:rsidR="00D2231C" w:rsidRDefault="00D2231C" w:rsidP="002030F4">
      <w:pPr>
        <w:spacing w:beforeLines="60" w:before="144" w:afterLines="60" w:after="144"/>
      </w:pPr>
      <w:r w:rsidRPr="00D11B8A">
        <w:t>Вопросы для обсуждения / уточнения</w:t>
      </w:r>
      <w:r>
        <w:t>:</w:t>
      </w:r>
    </w:p>
    <w:p w14:paraId="43F72439" w14:textId="6D985417" w:rsidR="00AB39BD" w:rsidRPr="00AB39BD" w:rsidRDefault="00AB39BD" w:rsidP="00567C83">
      <w:pPr>
        <w:pStyle w:val="Bullets"/>
      </w:pPr>
      <w:r w:rsidRPr="00AB39BD">
        <w:t>Есть ли сложности в коммуникации между сотрудниками и руководством? Где основные разрывы в коммуникации и принятии решений</w:t>
      </w:r>
      <w:r>
        <w:t>?</w:t>
      </w:r>
      <w:r w:rsidRPr="00AB39BD">
        <w:t xml:space="preserve"> </w:t>
      </w:r>
      <w:r>
        <w:t xml:space="preserve">Понятно ли как </w:t>
      </w:r>
      <w:r w:rsidRPr="00AB39BD">
        <w:t>их устранить?</w:t>
      </w:r>
    </w:p>
    <w:p w14:paraId="4FD6C814" w14:textId="09BB0E41" w:rsidR="00AB39BD" w:rsidRPr="00AB39BD" w:rsidRDefault="00AB39BD" w:rsidP="00567C83">
      <w:pPr>
        <w:pStyle w:val="Bullets"/>
      </w:pPr>
      <w:r w:rsidRPr="00AB39BD">
        <w:t>Используются ли инструменты раннего предупреждения</w:t>
      </w:r>
      <w:r>
        <w:t>? Р</w:t>
      </w:r>
      <w:r w:rsidRPr="00AB39BD">
        <w:t>егулярные опросы, диагностика настроений, климат</w:t>
      </w:r>
      <w:r>
        <w:t>а</w:t>
      </w:r>
      <w:r w:rsidRPr="00AB39BD">
        <w:t xml:space="preserve"> команды</w:t>
      </w:r>
      <w:r>
        <w:t>?</w:t>
      </w:r>
    </w:p>
    <w:p w14:paraId="692D30DC" w14:textId="6FAA3A54" w:rsidR="00D2231C" w:rsidRPr="00AB39BD" w:rsidRDefault="00AB39BD" w:rsidP="00567C83">
      <w:pPr>
        <w:pStyle w:val="Bullets"/>
      </w:pPr>
      <w:r w:rsidRPr="00AB39BD">
        <w:t>Какие оперативные меры по снижению стресса (баланс нагрузок, психологическая поддержка)</w:t>
      </w:r>
      <w:r>
        <w:t xml:space="preserve"> вы рассматриваете к внедрению</w:t>
      </w:r>
      <w:r w:rsidRPr="00AB39BD">
        <w:t>?</w:t>
      </w:r>
    </w:p>
    <w:p w14:paraId="345B8632" w14:textId="00391204" w:rsidR="002030F4" w:rsidRPr="00E47FD2" w:rsidRDefault="002030F4" w:rsidP="002030F4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36380BD9" w14:textId="3875C865" w:rsidR="002030F4" w:rsidRPr="00E47FD2" w:rsidRDefault="002030F4" w:rsidP="00567C83">
      <w:pPr>
        <w:pStyle w:val="Bullets"/>
      </w:pPr>
      <w:r w:rsidRPr="00E47FD2">
        <w:t>Сайты-</w:t>
      </w:r>
      <w:proofErr w:type="spellStart"/>
      <w:r w:rsidRPr="00E47FD2">
        <w:t>отзовики</w:t>
      </w:r>
      <w:proofErr w:type="spellEnd"/>
      <w:r w:rsidRPr="00E47FD2">
        <w:t xml:space="preserve"> </w:t>
      </w:r>
    </w:p>
    <w:p w14:paraId="5D734421" w14:textId="72FDC1E3" w:rsidR="002030F4" w:rsidRPr="00E47FD2" w:rsidRDefault="002030F4" w:rsidP="00567C83">
      <w:pPr>
        <w:pStyle w:val="Bullets"/>
      </w:pPr>
      <w:r w:rsidRPr="00E47FD2">
        <w:rPr>
          <w:lang w:val="en-US"/>
        </w:rPr>
        <w:t>HR</w:t>
      </w:r>
      <w:r w:rsidRPr="00E47FD2">
        <w:t xml:space="preserve"> платформы (</w:t>
      </w:r>
      <w:proofErr w:type="spellStart"/>
      <w:r w:rsidRPr="00E47FD2">
        <w:rPr>
          <w:lang w:val="en-US"/>
        </w:rPr>
        <w:t>HeadHunter</w:t>
      </w:r>
      <w:proofErr w:type="spellEnd"/>
      <w:r w:rsidRPr="00E47FD2">
        <w:t xml:space="preserve"> и аналоги) </w:t>
      </w:r>
    </w:p>
    <w:p w14:paraId="2A099170" w14:textId="77777777" w:rsidR="002030F4" w:rsidRPr="00E47FD2" w:rsidRDefault="002030F4" w:rsidP="002030F4">
      <w:pPr>
        <w:spacing w:beforeLines="60" w:before="144" w:afterLines="60" w:after="144"/>
      </w:pPr>
      <w:r w:rsidRPr="00E47FD2">
        <w:t>Признаки подтверждения гипотезы:</w:t>
      </w:r>
    </w:p>
    <w:p w14:paraId="4C1D3B4C" w14:textId="4452A631" w:rsidR="002030F4" w:rsidRPr="00E47FD2" w:rsidRDefault="002030F4" w:rsidP="00567C83">
      <w:pPr>
        <w:pStyle w:val="Bullets"/>
      </w:pPr>
      <w:r w:rsidRPr="00E47FD2">
        <w:t xml:space="preserve">Всплеск негативных отзывов бывших / текущих сотрудников компании </w:t>
      </w:r>
    </w:p>
    <w:p w14:paraId="0AE7934A" w14:textId="77777777" w:rsidR="002030F4" w:rsidRPr="00E47FD2" w:rsidRDefault="002030F4" w:rsidP="00567C83">
      <w:pPr>
        <w:pStyle w:val="Bullets"/>
      </w:pPr>
      <w:r w:rsidRPr="00E47FD2">
        <w:t>Растущий уровень вакансий в компании на историческом периоде</w:t>
      </w:r>
    </w:p>
    <w:p w14:paraId="7A067CC8" w14:textId="65082E67" w:rsidR="00CA365A" w:rsidRPr="00E47FD2" w:rsidRDefault="002030F4" w:rsidP="00567C83">
      <w:pPr>
        <w:pStyle w:val="Bullets"/>
      </w:pPr>
      <w:r w:rsidRPr="00E47FD2">
        <w:lastRenderedPageBreak/>
        <w:t xml:space="preserve">Всплеск актуальных вакансий в компании </w:t>
      </w:r>
    </w:p>
    <w:p w14:paraId="35B3D039" w14:textId="77777777" w:rsidR="00497F65" w:rsidRPr="00E47FD2" w:rsidRDefault="00497F65" w:rsidP="00497F65">
      <w:pPr>
        <w:spacing w:beforeLines="60" w:before="144" w:afterLines="60" w:after="144"/>
      </w:pPr>
      <w:r w:rsidRPr="00E47FD2">
        <w:t>Алгоритм подтверждения гипотезы:</w:t>
      </w:r>
    </w:p>
    <w:p w14:paraId="232D3836" w14:textId="77777777" w:rsidR="00497F65" w:rsidRPr="00E47FD2" w:rsidRDefault="00497F65" w:rsidP="00567C83">
      <w:pPr>
        <w:pStyle w:val="Bullets"/>
      </w:pPr>
      <w:proofErr w:type="spellStart"/>
      <w:r w:rsidRPr="00E47FD2">
        <w:t>Парсинг</w:t>
      </w:r>
      <w:proofErr w:type="spellEnd"/>
      <w:r w:rsidRPr="00E47FD2">
        <w:t xml:space="preserve"> информации с профильных сайтов</w:t>
      </w:r>
    </w:p>
    <w:p w14:paraId="160838B8" w14:textId="4CC4C19D" w:rsidR="00497F65" w:rsidRPr="00E47FD2" w:rsidRDefault="00497F65" w:rsidP="00567C83">
      <w:pPr>
        <w:pStyle w:val="Bullets"/>
      </w:pPr>
      <w:r w:rsidRPr="00E47FD2">
        <w:t xml:space="preserve">Платные отчеты </w:t>
      </w:r>
      <w:r w:rsidRPr="00E47FD2">
        <w:rPr>
          <w:lang w:val="en-US"/>
        </w:rPr>
        <w:t>HH</w:t>
      </w:r>
      <w:r w:rsidRPr="00E47FD2">
        <w:t xml:space="preserve"> </w:t>
      </w:r>
    </w:p>
    <w:p w14:paraId="672382D8" w14:textId="5A7BB7BA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585F7EBF" w14:textId="488BD562" w:rsidR="008D7611" w:rsidRPr="00E47FD2" w:rsidRDefault="008D7611" w:rsidP="00567C83">
      <w:pPr>
        <w:pStyle w:val="Bullets"/>
      </w:pPr>
      <w:r w:rsidRPr="00E47FD2">
        <w:t>Провести опрос удовлетворенности и выявить основные боли</w:t>
      </w:r>
    </w:p>
    <w:p w14:paraId="628E3CE7" w14:textId="5332CCBA" w:rsidR="008D7611" w:rsidRPr="00E47FD2" w:rsidRDefault="008D7611" w:rsidP="00567C83">
      <w:pPr>
        <w:pStyle w:val="Bullets"/>
      </w:pPr>
      <w:r w:rsidRPr="00E47FD2">
        <w:t>Пересмотреть систему премий и целей, усилить нефинансовую мотивацию</w:t>
      </w:r>
    </w:p>
    <w:p w14:paraId="05C349C1" w14:textId="41A8ACB8" w:rsidR="008D7611" w:rsidRPr="00E47FD2" w:rsidRDefault="008D7611" w:rsidP="00567C83">
      <w:pPr>
        <w:pStyle w:val="Bullets"/>
      </w:pPr>
      <w:r w:rsidRPr="00E47FD2">
        <w:t xml:space="preserve">Разработать функциональную HR-стратегию </w:t>
      </w:r>
    </w:p>
    <w:p w14:paraId="52EA1172" w14:textId="788EDAC2" w:rsidR="008D7611" w:rsidRPr="00E47FD2" w:rsidRDefault="00CE7DC7" w:rsidP="00CE7DC7">
      <w:pPr>
        <w:pStyle w:val="1"/>
      </w:pPr>
      <w:r w:rsidRPr="00E47FD2">
        <w:t>НЕДОСТАТОК ИННОВАЦИЙ</w:t>
      </w:r>
    </w:p>
    <w:p w14:paraId="78AC2E9B" w14:textId="59A2C295" w:rsidR="008D7611" w:rsidRPr="00E47FD2" w:rsidRDefault="00567C83" w:rsidP="003B46A7">
      <w:pPr>
        <w:spacing w:beforeLines="60" w:before="144" w:afterLines="60" w:after="144"/>
      </w:pPr>
      <w:r w:rsidRPr="00567C83">
        <w:rPr>
          <w:b/>
          <w:bCs/>
        </w:rPr>
        <w:t>ОПИСАНИЕ</w:t>
      </w:r>
      <w:r w:rsidR="008D7611" w:rsidRPr="00E47FD2">
        <w:t>: консервативная культура, нет условий для генерации и реализации идей.</w:t>
      </w:r>
    </w:p>
    <w:p w14:paraId="0084FB9B" w14:textId="29E8E77E" w:rsidR="008D7611" w:rsidRPr="00E47FD2" w:rsidRDefault="00567C83" w:rsidP="003B46A7">
      <w:pPr>
        <w:spacing w:beforeLines="60" w:before="144" w:afterLines="60" w:after="144"/>
      </w:pPr>
      <w:r w:rsidRPr="00567C83">
        <w:rPr>
          <w:b/>
          <w:bCs/>
        </w:rPr>
        <w:t>ГИПОТЕЗЫ</w:t>
      </w:r>
      <w:r w:rsidR="008D7611" w:rsidRPr="00E47FD2">
        <w:t>:</w:t>
      </w:r>
    </w:p>
    <w:p w14:paraId="08B51033" w14:textId="7AA70DBC" w:rsidR="008D7611" w:rsidRDefault="00567C83" w:rsidP="00567C83">
      <w:pPr>
        <w:pStyle w:val="-0"/>
      </w:pPr>
      <w:bookmarkStart w:id="53" w:name="_Hlk208394623"/>
      <w:r w:rsidRPr="00E47FD2">
        <w:t>СТРАХ ОШИБКИ, НЕ ПОДДЕРЖИВАЕТСЯ ИНИЦИАТИВА</w:t>
      </w:r>
    </w:p>
    <w:p w14:paraId="15D3B742" w14:textId="77777777" w:rsidR="00AC07E9" w:rsidRDefault="00AC07E9" w:rsidP="00AC07E9">
      <w:pPr>
        <w:spacing w:beforeLines="60" w:before="144" w:afterLines="60" w:after="144"/>
      </w:pPr>
      <w:r w:rsidRPr="00D11B8A">
        <w:t>Вопросы для обсуждения / уточнения</w:t>
      </w:r>
      <w:r>
        <w:t>:</w:t>
      </w:r>
    </w:p>
    <w:p w14:paraId="2A3B1C81" w14:textId="53DB4D76" w:rsidR="00E165B0" w:rsidRPr="00E165B0" w:rsidRDefault="00E165B0" w:rsidP="00567C83">
      <w:pPr>
        <w:pStyle w:val="Bullets"/>
      </w:pPr>
      <w:r w:rsidRPr="00E165B0">
        <w:t>Какие барьеры наиболее активно тормозят инновации (страх ошибки, регламент, низкая толерантность к экспериментам)?</w:t>
      </w:r>
    </w:p>
    <w:p w14:paraId="6BB06959" w14:textId="464CE2D4" w:rsidR="00E165B0" w:rsidRPr="00E165B0" w:rsidRDefault="00E165B0" w:rsidP="00567C83">
      <w:pPr>
        <w:pStyle w:val="Bullets"/>
      </w:pPr>
      <w:r w:rsidRPr="00E165B0">
        <w:t xml:space="preserve">Есть ли кейсы, когда неудачные эксперименты </w:t>
      </w:r>
      <w:r>
        <w:t>публично обсуждали и представлялись, как негативный опыт с личной окраской и упоминанием конкретных сотрудников?</w:t>
      </w:r>
      <w:r w:rsidRPr="00E165B0">
        <w:t xml:space="preserve"> </w:t>
      </w:r>
    </w:p>
    <w:p w14:paraId="457454F0" w14:textId="7523B84E" w:rsidR="00AC07E9" w:rsidRDefault="00E165B0" w:rsidP="00567C83">
      <w:pPr>
        <w:pStyle w:val="Bullets"/>
      </w:pPr>
      <w:r w:rsidRPr="00E165B0">
        <w:t>Как можно изменить</w:t>
      </w:r>
      <w:r w:rsidR="009702FF">
        <w:t xml:space="preserve"> корпоративную</w:t>
      </w:r>
      <w:r w:rsidRPr="00E165B0">
        <w:t xml:space="preserve"> культуру для повышения толерантности к тестированию?</w:t>
      </w:r>
    </w:p>
    <w:p w14:paraId="253B326C" w14:textId="6DE71B9F" w:rsidR="008D7611" w:rsidRDefault="00567C83" w:rsidP="00567C83">
      <w:pPr>
        <w:pStyle w:val="-0"/>
      </w:pPr>
      <w:r w:rsidRPr="00E47FD2">
        <w:t>НЕТ ПРОЦЕССА СБОРА И ОЦЕНКИ ИДЕЙ</w:t>
      </w:r>
    </w:p>
    <w:p w14:paraId="02B4BF69" w14:textId="77777777" w:rsidR="00AC07E9" w:rsidRDefault="00AC07E9" w:rsidP="00AC07E9">
      <w:pPr>
        <w:spacing w:beforeLines="60" w:before="144" w:afterLines="60" w:after="144"/>
      </w:pPr>
      <w:r w:rsidRPr="00D11B8A">
        <w:t>Вопросы для обсуждения / уточнения</w:t>
      </w:r>
      <w:r>
        <w:t>:</w:t>
      </w:r>
    </w:p>
    <w:p w14:paraId="080516B2" w14:textId="6C1C945F" w:rsidR="009702FF" w:rsidRPr="009702FF" w:rsidRDefault="009702FF" w:rsidP="00567C83">
      <w:pPr>
        <w:pStyle w:val="Bullets"/>
      </w:pPr>
      <w:r w:rsidRPr="009702FF">
        <w:t xml:space="preserve">Существует ли формализованный процесс сбора и оценки инновационных идей? </w:t>
      </w:r>
    </w:p>
    <w:p w14:paraId="4A99BD32" w14:textId="0A049032" w:rsidR="009702FF" w:rsidRPr="009702FF" w:rsidRDefault="009702FF" w:rsidP="00567C83">
      <w:pPr>
        <w:pStyle w:val="Bullets"/>
      </w:pPr>
      <w:r w:rsidRPr="009702FF">
        <w:t xml:space="preserve">Какие метрики и критерии используются для отбора идей и достаточно ли они прозрачны? </w:t>
      </w:r>
    </w:p>
    <w:p w14:paraId="66349C84" w14:textId="5849C084" w:rsidR="00AC07E9" w:rsidRDefault="009702FF" w:rsidP="00567C83">
      <w:pPr>
        <w:pStyle w:val="Bullets"/>
      </w:pPr>
      <w:r w:rsidRPr="009702FF">
        <w:t>Кто отвечает за отбор и пилотирование идей</w:t>
      </w:r>
      <w:r>
        <w:t>?</w:t>
      </w:r>
      <w:r w:rsidRPr="009702FF">
        <w:t xml:space="preserve"> </w:t>
      </w:r>
      <w:r>
        <w:t>Е</w:t>
      </w:r>
      <w:r w:rsidRPr="009702FF">
        <w:t>сть ли выделенные ресурсы?</w:t>
      </w:r>
    </w:p>
    <w:p w14:paraId="3A4A337A" w14:textId="3525D143" w:rsidR="002030F4" w:rsidRDefault="00567C83" w:rsidP="00567C83">
      <w:pPr>
        <w:pStyle w:val="-0"/>
      </w:pPr>
      <w:r w:rsidRPr="00E47FD2">
        <w:t>РУКОВОДСТВО ФОКУСИРУЕТСЯ ТОЛЬКО НА ТЕКУЩЕМ БИЗНЕСЕ</w:t>
      </w:r>
      <w:bookmarkEnd w:id="53"/>
    </w:p>
    <w:p w14:paraId="1024910A" w14:textId="77777777" w:rsidR="00AC07E9" w:rsidRDefault="00AC07E9" w:rsidP="00AC07E9">
      <w:pPr>
        <w:spacing w:beforeLines="60" w:before="144" w:afterLines="60" w:after="144"/>
      </w:pPr>
      <w:r w:rsidRPr="00D11B8A">
        <w:t>Вопросы для обсуждения / уточнения</w:t>
      </w:r>
      <w:r>
        <w:t>:</w:t>
      </w:r>
    </w:p>
    <w:p w14:paraId="31476D7B" w14:textId="73007E93" w:rsidR="00177726" w:rsidRPr="00177726" w:rsidRDefault="00177726" w:rsidP="00567C83">
      <w:pPr>
        <w:pStyle w:val="Bullets"/>
      </w:pPr>
      <w:r w:rsidRPr="00177726">
        <w:t xml:space="preserve">Какие ресурсы вы реально выделяете на инновации </w:t>
      </w:r>
      <w:r w:rsidR="00D640E8">
        <w:t>(</w:t>
      </w:r>
      <w:r w:rsidRPr="00177726">
        <w:t>бюджет, время, экспертиза</w:t>
      </w:r>
      <w:r w:rsidR="00D640E8">
        <w:t>)</w:t>
      </w:r>
      <w:r w:rsidRPr="00177726">
        <w:t>?</w:t>
      </w:r>
    </w:p>
    <w:p w14:paraId="56911ED3" w14:textId="5D3BC2DB" w:rsidR="00177726" w:rsidRPr="00177726" w:rsidRDefault="00177726" w:rsidP="00567C83">
      <w:pPr>
        <w:pStyle w:val="Bullets"/>
      </w:pPr>
      <w:r w:rsidRPr="00177726">
        <w:t>Как формируется повестка инноваций</w:t>
      </w:r>
      <w:r w:rsidR="00D640E8">
        <w:t>?</w:t>
      </w:r>
      <w:r w:rsidRPr="00177726">
        <w:t xml:space="preserve"> </w:t>
      </w:r>
      <w:r w:rsidR="00D640E8">
        <w:t>И</w:t>
      </w:r>
      <w:r w:rsidRPr="00177726">
        <w:t>нициирует ли топ-менеджмент или только отдельные заинтересованные сотрудники? Используются ли внешние источники идей?</w:t>
      </w:r>
    </w:p>
    <w:p w14:paraId="32DFED1E" w14:textId="77777777" w:rsidR="002030F4" w:rsidRPr="00E47FD2" w:rsidRDefault="002030F4" w:rsidP="002030F4">
      <w:pPr>
        <w:spacing w:beforeLines="60" w:before="144" w:afterLines="60" w:after="144"/>
        <w:rPr>
          <w:i/>
        </w:rPr>
      </w:pPr>
      <w:r w:rsidRPr="00E47FD2">
        <w:rPr>
          <w:i/>
        </w:rPr>
        <w:t>Источники для проверки гипотезы:</w:t>
      </w:r>
    </w:p>
    <w:p w14:paraId="53987449" w14:textId="77777777" w:rsidR="002030F4" w:rsidRPr="00E47FD2" w:rsidRDefault="002030F4" w:rsidP="00567C83">
      <w:pPr>
        <w:pStyle w:val="Bullets"/>
      </w:pPr>
      <w:r w:rsidRPr="00E47FD2">
        <w:t>Сайты-</w:t>
      </w:r>
      <w:proofErr w:type="spellStart"/>
      <w:r w:rsidRPr="00E47FD2">
        <w:t>отзовики</w:t>
      </w:r>
      <w:proofErr w:type="spellEnd"/>
      <w:r w:rsidRPr="00E47FD2">
        <w:t xml:space="preserve"> </w:t>
      </w:r>
    </w:p>
    <w:p w14:paraId="36DB738D" w14:textId="2FF45F88" w:rsidR="002030F4" w:rsidRPr="00E47FD2" w:rsidRDefault="002030F4" w:rsidP="00567C83">
      <w:pPr>
        <w:pStyle w:val="Bullets"/>
      </w:pPr>
      <w:r w:rsidRPr="00E47FD2">
        <w:rPr>
          <w:lang w:val="en-US"/>
        </w:rPr>
        <w:t>HR</w:t>
      </w:r>
      <w:r w:rsidRPr="00E47FD2">
        <w:t xml:space="preserve"> платформы (</w:t>
      </w:r>
      <w:proofErr w:type="spellStart"/>
      <w:r w:rsidRPr="00E47FD2">
        <w:rPr>
          <w:lang w:val="en-US"/>
        </w:rPr>
        <w:t>HeadHunter</w:t>
      </w:r>
      <w:proofErr w:type="spellEnd"/>
      <w:r w:rsidRPr="00E47FD2">
        <w:t xml:space="preserve"> и аналоги) </w:t>
      </w:r>
    </w:p>
    <w:p w14:paraId="1BECC330" w14:textId="77777777" w:rsidR="002030F4" w:rsidRPr="00E47FD2" w:rsidRDefault="002030F4" w:rsidP="002030F4">
      <w:pPr>
        <w:spacing w:beforeLines="60" w:before="144" w:afterLines="60" w:after="144"/>
      </w:pPr>
      <w:r w:rsidRPr="00E47FD2">
        <w:t>Признаки подтверждения гипотезы:</w:t>
      </w:r>
    </w:p>
    <w:p w14:paraId="6508CF8B" w14:textId="08E15B2F" w:rsidR="002030F4" w:rsidRPr="00E47FD2" w:rsidRDefault="002030F4" w:rsidP="00567C83">
      <w:pPr>
        <w:pStyle w:val="Bullets"/>
      </w:pPr>
      <w:r w:rsidRPr="00E47FD2">
        <w:t xml:space="preserve">Рост тематических негативных отзывов бывших / текущих сотрудников компании </w:t>
      </w:r>
    </w:p>
    <w:p w14:paraId="1E0EEFCC" w14:textId="2256A02A" w:rsidR="002030F4" w:rsidRPr="00E47FD2" w:rsidRDefault="002030F4" w:rsidP="00567C83">
      <w:pPr>
        <w:pStyle w:val="Bullets"/>
      </w:pPr>
      <w:r w:rsidRPr="00E47FD2">
        <w:lastRenderedPageBreak/>
        <w:t>Дополнительная информация возможна по результатам интервью с Собственником. Топ-менеджмент данные вопросы, как правило, старается скрывать</w:t>
      </w:r>
    </w:p>
    <w:p w14:paraId="7D836D9B" w14:textId="52DCA81E" w:rsidR="008D7611" w:rsidRPr="00E47FD2" w:rsidRDefault="008D7611" w:rsidP="003B46A7">
      <w:pPr>
        <w:spacing w:beforeLines="60" w:before="144" w:afterLines="60" w:after="144"/>
      </w:pPr>
      <w:r w:rsidRPr="00E47FD2">
        <w:t>Возможные действия:</w:t>
      </w:r>
    </w:p>
    <w:p w14:paraId="3610D60F" w14:textId="738E688B" w:rsidR="008D7611" w:rsidRPr="00E47FD2" w:rsidRDefault="008D7611" w:rsidP="00567C83">
      <w:pPr>
        <w:pStyle w:val="Bullets"/>
      </w:pPr>
      <w:r w:rsidRPr="00E47FD2">
        <w:t>Запустить корпоративную программу инноваций (бюджет, конкурс, пилоты)</w:t>
      </w:r>
    </w:p>
    <w:p w14:paraId="3EF0D5F1" w14:textId="7BEA9CB1" w:rsidR="008D7611" w:rsidRPr="00E47FD2" w:rsidRDefault="008D7611" w:rsidP="00567C83">
      <w:pPr>
        <w:pStyle w:val="Bullets"/>
      </w:pPr>
      <w:r w:rsidRPr="00E47FD2">
        <w:t>Назначить «чемпионов инноваций» в ключевых подразделениях</w:t>
      </w:r>
    </w:p>
    <w:p w14:paraId="384C45E2" w14:textId="104AE889" w:rsidR="008D7611" w:rsidRPr="00E47FD2" w:rsidRDefault="008D7611" w:rsidP="00567C83">
      <w:pPr>
        <w:pStyle w:val="Bullets"/>
      </w:pPr>
      <w:r w:rsidRPr="00E47FD2">
        <w:t>Перевести часть ресурсов в перспективные направления</w:t>
      </w:r>
    </w:p>
    <w:p w14:paraId="6121C5F1" w14:textId="77777777" w:rsidR="008D7611" w:rsidRPr="008D7611" w:rsidRDefault="008D7611" w:rsidP="003B46A7">
      <w:pPr>
        <w:spacing w:beforeLines="60" w:before="144" w:afterLines="60" w:after="144"/>
      </w:pPr>
    </w:p>
    <w:sectPr w:rsidR="008D7611" w:rsidRPr="008D7611" w:rsidSect="00887E4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14" w:right="851" w:bottom="1247" w:left="1701" w:header="709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27106" w14:textId="77777777" w:rsidR="005D2AA7" w:rsidRDefault="005D2AA7" w:rsidP="004C5DC6">
      <w:pPr>
        <w:spacing w:after="0"/>
      </w:pPr>
      <w:r>
        <w:separator/>
      </w:r>
    </w:p>
  </w:endnote>
  <w:endnote w:type="continuationSeparator" w:id="0">
    <w:p w14:paraId="4A65B58A" w14:textId="77777777" w:rsidR="005D2AA7" w:rsidRDefault="005D2AA7" w:rsidP="004C5D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037D5" w14:textId="66460451" w:rsidR="00126DF3" w:rsidRDefault="00126DF3" w:rsidP="00887E4B">
    <w:pPr>
      <w:pStyle w:val="a7"/>
      <w:jc w:val="right"/>
    </w:pPr>
    <w:r w:rsidRPr="00D01EFB">
      <w:fldChar w:fldCharType="begin"/>
    </w:r>
    <w:r w:rsidRPr="00D01EFB">
      <w:instrText>PAGE   \* MERGEFORMAT</w:instrText>
    </w:r>
    <w:r w:rsidRPr="00D01EFB">
      <w:fldChar w:fldCharType="separate"/>
    </w:r>
    <w:r w:rsidR="00B51C97">
      <w:rPr>
        <w:noProof/>
      </w:rPr>
      <w:t>20</w:t>
    </w:r>
    <w:r w:rsidRPr="00D01EFB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CC797" w14:textId="77777777" w:rsidR="00126DF3" w:rsidRDefault="00126DF3" w:rsidP="002302FE">
    <w:pPr>
      <w:pStyle w:val="a9"/>
    </w:pPr>
    <w:r w:rsidRPr="00CD1D84">
      <w:t xml:space="preserve">121099, г. Москва, </w:t>
    </w:r>
    <w:r w:rsidRPr="00EF7B30">
      <w:t xml:space="preserve">ул. Композиторская, д.17 | +7 (495) 730-77-47 | </w:t>
    </w:r>
    <w:hyperlink r:id="rId1" w:history="1">
      <w:r w:rsidRPr="00EF7B30">
        <w:t>inbox@strategy.ru</w:t>
      </w:r>
    </w:hyperlink>
    <w:r w:rsidRPr="00EF7B30">
      <w:t xml:space="preserve"> | strategy.ru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6EFA0" w14:textId="77777777" w:rsidR="005D2AA7" w:rsidRDefault="005D2AA7" w:rsidP="004C5DC6">
      <w:pPr>
        <w:spacing w:after="0"/>
      </w:pPr>
      <w:r>
        <w:separator/>
      </w:r>
    </w:p>
  </w:footnote>
  <w:footnote w:type="continuationSeparator" w:id="0">
    <w:p w14:paraId="28D6095F" w14:textId="77777777" w:rsidR="005D2AA7" w:rsidRDefault="005D2AA7" w:rsidP="004C5D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09279" w14:textId="77777777" w:rsidR="00126DF3" w:rsidRDefault="00126DF3">
    <w:pPr>
      <w:pStyle w:val="a5"/>
    </w:pPr>
    <w:r>
      <w:rPr>
        <w:noProof/>
        <w:lang w:eastAsia="ru-RU"/>
      </w:rPr>
      <w:drawing>
        <wp:anchor distT="0" distB="0" distL="114300" distR="114300" simplePos="0" relativeHeight="251671552" behindDoc="0" locked="0" layoutInCell="1" allowOverlap="1" wp14:anchorId="1115DCFF" wp14:editId="0ECBE819">
          <wp:simplePos x="0" y="0"/>
          <wp:positionH relativeFrom="margin">
            <wp:align>right</wp:align>
          </wp:positionH>
          <wp:positionV relativeFrom="paragraph">
            <wp:posOffset>83967</wp:posOffset>
          </wp:positionV>
          <wp:extent cx="1927274" cy="243280"/>
          <wp:effectExtent l="0" t="0" r="0" b="444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7274" cy="243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FD1A3" w14:textId="77777777" w:rsidR="00126DF3" w:rsidRPr="00CD1D84" w:rsidRDefault="00126DF3" w:rsidP="004C5DC6">
    <w:pPr>
      <w:pStyle w:val="a5"/>
      <w:jc w:val="right"/>
    </w:pPr>
    <w:r>
      <w:rPr>
        <w:noProof/>
        <w:lang w:eastAsia="ru-RU"/>
      </w:rPr>
      <w:drawing>
        <wp:anchor distT="0" distB="0" distL="114300" distR="114300" simplePos="0" relativeHeight="251669504" behindDoc="0" locked="0" layoutInCell="1" allowOverlap="1" wp14:anchorId="3F93C92B" wp14:editId="23995868">
          <wp:simplePos x="0" y="0"/>
          <wp:positionH relativeFrom="margin">
            <wp:align>left</wp:align>
          </wp:positionH>
          <wp:positionV relativeFrom="paragraph">
            <wp:posOffset>73994</wp:posOffset>
          </wp:positionV>
          <wp:extent cx="2383436" cy="300862"/>
          <wp:effectExtent l="0" t="0" r="0" b="444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3436" cy="3008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>РЕШЕНИЯ,</w:t>
    </w:r>
    <w:r w:rsidRPr="00CD1D84">
      <w:br/>
    </w:r>
    <w:r>
      <w:t>КОТОРЫЕ РАБОТАЮТ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9010E"/>
    <w:multiLevelType w:val="multilevel"/>
    <w:tmpl w:val="FD960970"/>
    <w:lvl w:ilvl="0">
      <w:start w:val="1"/>
      <w:numFmt w:val="decimal"/>
      <w:pStyle w:val="ListL1Nor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ListL2Nor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ListL3Nor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ListL4Nor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" w15:restartNumberingAfterBreak="0">
    <w:nsid w:val="1DA20F6E"/>
    <w:multiLevelType w:val="hybridMultilevel"/>
    <w:tmpl w:val="1DE64892"/>
    <w:lvl w:ilvl="0" w:tplc="FE0CB09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224BC"/>
    <w:multiLevelType w:val="hybridMultilevel"/>
    <w:tmpl w:val="541AD400"/>
    <w:lvl w:ilvl="0" w:tplc="02ACC48C">
      <w:start w:val="1"/>
      <w:numFmt w:val="bullet"/>
      <w:lvlText w:val="­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64E07"/>
    <w:multiLevelType w:val="multilevel"/>
    <w:tmpl w:val="DA0EDB24"/>
    <w:styleLink w:val="SP-"/>
    <w:lvl w:ilvl="0">
      <w:start w:val="1"/>
      <w:numFmt w:val="bullet"/>
      <w:pStyle w:val="a"/>
      <w:lvlText w:val=""/>
      <w:lvlJc w:val="left"/>
      <w:pPr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2"/>
      <w:lvlText w:val=""/>
      <w:lvlJc w:val="left"/>
      <w:pPr>
        <w:ind w:left="850" w:hanging="425"/>
      </w:pPr>
      <w:rPr>
        <w:rFonts w:ascii="Wingdings" w:hAnsi="Wingdings" w:hint="default"/>
      </w:rPr>
    </w:lvl>
    <w:lvl w:ilvl="2">
      <w:start w:val="1"/>
      <w:numFmt w:val="bullet"/>
      <w:pStyle w:val="3"/>
      <w:lvlText w:val=""/>
      <w:lvlJc w:val="left"/>
      <w:pPr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4"/>
      <w:lvlText w:val=""/>
      <w:lvlJc w:val="left"/>
      <w:pPr>
        <w:ind w:left="1700" w:hanging="425"/>
      </w:pPr>
      <w:rPr>
        <w:rFonts w:ascii="Symbol" w:hAnsi="Symbol" w:hint="default"/>
        <w:color w:val="auto"/>
      </w:rPr>
    </w:lvl>
    <w:lvl w:ilvl="4">
      <w:start w:val="1"/>
      <w:numFmt w:val="bullet"/>
      <w:pStyle w:val="5"/>
      <w:lvlText w:val=""/>
      <w:lvlJc w:val="left"/>
      <w:pPr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4" w15:restartNumberingAfterBreak="0">
    <w:nsid w:val="36093C6D"/>
    <w:multiLevelType w:val="hybridMultilevel"/>
    <w:tmpl w:val="DD186654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F64B7"/>
    <w:multiLevelType w:val="multilevel"/>
    <w:tmpl w:val="B48E1A6E"/>
    <w:styleLink w:val="Style2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134" w:hanging="567"/>
      </w:pPr>
      <w:rPr>
        <w:rFonts w:ascii="Wingdings" w:hAnsi="Wingdings" w:hint="default"/>
      </w:rPr>
    </w:lvl>
    <w:lvl w:ilvl="2">
      <w:start w:val="1"/>
      <w:numFmt w:val="bullet"/>
      <w:lvlText w:val=""/>
      <w:lvlJc w:val="left"/>
      <w:pPr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103" w:hanging="567"/>
      </w:pPr>
      <w:rPr>
        <w:rFonts w:hint="default"/>
      </w:rPr>
    </w:lvl>
  </w:abstractNum>
  <w:abstractNum w:abstractNumId="6" w15:restartNumberingAfterBreak="0">
    <w:nsid w:val="490747C4"/>
    <w:multiLevelType w:val="multilevel"/>
    <w:tmpl w:val="97D8CE6C"/>
    <w:styleLink w:val="Style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russianLow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7" w15:restartNumberingAfterBreak="0">
    <w:nsid w:val="50033C64"/>
    <w:multiLevelType w:val="multilevel"/>
    <w:tmpl w:val="8A0C822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russianLow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8" w15:restartNumberingAfterBreak="0">
    <w:nsid w:val="52AC5630"/>
    <w:multiLevelType w:val="multilevel"/>
    <w:tmpl w:val="AE6A98F0"/>
    <w:styleLink w:val="SP-0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pStyle w:val="30"/>
      <w:lvlText w:val="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pStyle w:val="40"/>
      <w:lvlText w:val="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pStyle w:val="50"/>
      <w:lvlText w:val="%5.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9" w15:restartNumberingAfterBreak="0">
    <w:nsid w:val="57517E48"/>
    <w:multiLevelType w:val="multilevel"/>
    <w:tmpl w:val="8DA0D170"/>
    <w:styleLink w:val="SP-1"/>
    <w:lvl w:ilvl="0">
      <w:start w:val="1"/>
      <w:numFmt w:val="decimal"/>
      <w:pStyle w:val="1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10" w15:restartNumberingAfterBreak="0">
    <w:nsid w:val="57842E81"/>
    <w:multiLevelType w:val="multilevel"/>
    <w:tmpl w:val="DA0EDB24"/>
    <w:numStyleLink w:val="SP-"/>
  </w:abstractNum>
  <w:abstractNum w:abstractNumId="11" w15:restartNumberingAfterBreak="0">
    <w:nsid w:val="64671CFB"/>
    <w:multiLevelType w:val="multilevel"/>
    <w:tmpl w:val="AE6A98F0"/>
    <w:numStyleLink w:val="SP-0"/>
  </w:abstractNum>
  <w:abstractNum w:abstractNumId="12" w15:restartNumberingAfterBreak="0">
    <w:nsid w:val="6E3A70F5"/>
    <w:multiLevelType w:val="hybridMultilevel"/>
    <w:tmpl w:val="7534EC40"/>
    <w:lvl w:ilvl="0" w:tplc="02ACC48C">
      <w:start w:val="1"/>
      <w:numFmt w:val="bullet"/>
      <w:lvlText w:val="­"/>
      <w:lvlJc w:val="left"/>
      <w:pPr>
        <w:ind w:left="720" w:hanging="360"/>
      </w:pPr>
      <w:rPr>
        <w:rFonts w:ascii="Calibri" w:hAnsi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12786B"/>
    <w:multiLevelType w:val="hybridMultilevel"/>
    <w:tmpl w:val="E80EF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B56A7"/>
    <w:multiLevelType w:val="hybridMultilevel"/>
    <w:tmpl w:val="AB4E39E8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104704">
    <w:abstractNumId w:val="6"/>
  </w:num>
  <w:num w:numId="2" w16cid:durableId="742606352">
    <w:abstractNumId w:val="1"/>
  </w:num>
  <w:num w:numId="3" w16cid:durableId="266158006">
    <w:abstractNumId w:val="7"/>
  </w:num>
  <w:num w:numId="4" w16cid:durableId="301156141">
    <w:abstractNumId w:val="0"/>
  </w:num>
  <w:num w:numId="5" w16cid:durableId="1565870856">
    <w:abstractNumId w:val="14"/>
  </w:num>
  <w:num w:numId="6" w16cid:durableId="503931737">
    <w:abstractNumId w:val="4"/>
  </w:num>
  <w:num w:numId="7" w16cid:durableId="1666855175">
    <w:abstractNumId w:val="12"/>
  </w:num>
  <w:num w:numId="8" w16cid:durableId="1436901532">
    <w:abstractNumId w:val="2"/>
  </w:num>
  <w:num w:numId="9" w16cid:durableId="2007702165">
    <w:abstractNumId w:val="13"/>
  </w:num>
  <w:num w:numId="10" w16cid:durableId="1255170566">
    <w:abstractNumId w:val="9"/>
    <w:lvlOverride w:ilvl="0">
      <w:lvl w:ilvl="0">
        <w:start w:val="1"/>
        <w:numFmt w:val="decimal"/>
        <w:pStyle w:val="1"/>
        <w:lvlText w:val="%1"/>
        <w:lvlJc w:val="left"/>
        <w:pPr>
          <w:ind w:left="720" w:hanging="720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720" w:hanging="720"/>
        </w:pPr>
        <w:rPr>
          <w:rFonts w:hint="default"/>
          <w:color w:val="37BFCB" w:themeColor="accent1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41"/>
        <w:suff w:val="space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20" w:hanging="7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" w:hanging="720"/>
        </w:pPr>
        <w:rPr>
          <w:rFonts w:hint="default"/>
        </w:rPr>
      </w:lvl>
    </w:lvlOverride>
  </w:num>
  <w:num w:numId="11" w16cid:durableId="1535576961">
    <w:abstractNumId w:val="5"/>
  </w:num>
  <w:num w:numId="12" w16cid:durableId="604847479">
    <w:abstractNumId w:val="3"/>
  </w:num>
  <w:num w:numId="13" w16cid:durableId="2081442307">
    <w:abstractNumId w:val="8"/>
  </w:num>
  <w:num w:numId="14" w16cid:durableId="2013140193">
    <w:abstractNumId w:val="10"/>
  </w:num>
  <w:num w:numId="15" w16cid:durableId="1582521449">
    <w:abstractNumId w:val="11"/>
  </w:num>
  <w:num w:numId="16" w16cid:durableId="786464345">
    <w:abstractNumId w:val="9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ind w:left="720" w:hanging="72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1"/>
        <w:lvlText w:val="%1.%2"/>
        <w:lvlJc w:val="left"/>
        <w:pPr>
          <w:ind w:left="720" w:hanging="720"/>
        </w:pPr>
        <w:rPr>
          <w:rFonts w:hint="default"/>
          <w:color w:val="37BFCB" w:themeColor="accent1"/>
        </w:rPr>
      </w:lvl>
    </w:lvlOverride>
    <w:lvlOverride w:ilvl="2">
      <w:startOverride w:val="1"/>
      <w:lvl w:ilvl="2">
        <w:start w:val="1"/>
        <w:numFmt w:val="decimal"/>
        <w:pStyle w:val="31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41"/>
        <w:suff w:val="space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720" w:hanging="720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720" w:hanging="72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720" w:hanging="72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720" w:hanging="72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720" w:hanging="720"/>
        </w:pPr>
        <w:rPr>
          <w:rFonts w:hint="default"/>
        </w:rPr>
      </w:lvl>
    </w:lvlOverride>
  </w:num>
  <w:num w:numId="17" w16cid:durableId="1501776045">
    <w:abstractNumId w:val="9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ind w:left="720" w:hanging="72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1"/>
        <w:lvlText w:val="%1.%2"/>
        <w:lvlJc w:val="left"/>
        <w:pPr>
          <w:ind w:left="720" w:hanging="720"/>
        </w:pPr>
        <w:rPr>
          <w:rFonts w:hint="default"/>
          <w:color w:val="37BFCB" w:themeColor="accent1"/>
        </w:rPr>
      </w:lvl>
    </w:lvlOverride>
    <w:lvlOverride w:ilvl="2">
      <w:startOverride w:val="1"/>
      <w:lvl w:ilvl="2">
        <w:start w:val="1"/>
        <w:numFmt w:val="decimal"/>
        <w:pStyle w:val="31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41"/>
        <w:suff w:val="space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720" w:hanging="720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720" w:hanging="72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720" w:hanging="72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720" w:hanging="72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720" w:hanging="720"/>
        </w:pPr>
        <w:rPr>
          <w:rFonts w:hint="default"/>
        </w:rPr>
      </w:lvl>
    </w:lvlOverride>
  </w:num>
  <w:num w:numId="18" w16cid:durableId="1398239419">
    <w:abstractNumId w:val="9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ind w:left="720" w:hanging="72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1"/>
        <w:lvlText w:val="%1.%2"/>
        <w:lvlJc w:val="left"/>
        <w:pPr>
          <w:ind w:left="720" w:hanging="720"/>
        </w:pPr>
        <w:rPr>
          <w:rFonts w:hint="default"/>
          <w:color w:val="37BFCB" w:themeColor="accent1"/>
        </w:rPr>
      </w:lvl>
    </w:lvlOverride>
    <w:lvlOverride w:ilvl="2">
      <w:startOverride w:val="1"/>
      <w:lvl w:ilvl="2">
        <w:start w:val="1"/>
        <w:numFmt w:val="decimal"/>
        <w:pStyle w:val="31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41"/>
        <w:suff w:val="space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720" w:hanging="720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720" w:hanging="72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720" w:hanging="72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720" w:hanging="72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720" w:hanging="720"/>
        </w:pPr>
        <w:rPr>
          <w:rFonts w:hint="default"/>
        </w:rPr>
      </w:lvl>
    </w:lvlOverride>
  </w:num>
  <w:num w:numId="19" w16cid:durableId="1141381568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7F1"/>
    <w:rsid w:val="0000087A"/>
    <w:rsid w:val="0000230C"/>
    <w:rsid w:val="00002DA0"/>
    <w:rsid w:val="00005CA9"/>
    <w:rsid w:val="0001536E"/>
    <w:rsid w:val="00016567"/>
    <w:rsid w:val="000215BE"/>
    <w:rsid w:val="00030607"/>
    <w:rsid w:val="00040B91"/>
    <w:rsid w:val="000527BA"/>
    <w:rsid w:val="00053086"/>
    <w:rsid w:val="000603D5"/>
    <w:rsid w:val="00067D02"/>
    <w:rsid w:val="00075B1A"/>
    <w:rsid w:val="00081FA4"/>
    <w:rsid w:val="00083135"/>
    <w:rsid w:val="000834F0"/>
    <w:rsid w:val="0009479F"/>
    <w:rsid w:val="000949A7"/>
    <w:rsid w:val="00097EF8"/>
    <w:rsid w:val="000C0D5A"/>
    <w:rsid w:val="000D331E"/>
    <w:rsid w:val="000E1F51"/>
    <w:rsid w:val="000F7541"/>
    <w:rsid w:val="00114060"/>
    <w:rsid w:val="00115BCF"/>
    <w:rsid w:val="0011721A"/>
    <w:rsid w:val="001217A1"/>
    <w:rsid w:val="00121AA0"/>
    <w:rsid w:val="00126DF3"/>
    <w:rsid w:val="0012760D"/>
    <w:rsid w:val="00132F2B"/>
    <w:rsid w:val="00135FB9"/>
    <w:rsid w:val="00151A08"/>
    <w:rsid w:val="00161ED2"/>
    <w:rsid w:val="00177726"/>
    <w:rsid w:val="00181A64"/>
    <w:rsid w:val="00183DF9"/>
    <w:rsid w:val="0018435A"/>
    <w:rsid w:val="001953A2"/>
    <w:rsid w:val="001A1B36"/>
    <w:rsid w:val="001A2D42"/>
    <w:rsid w:val="001B524E"/>
    <w:rsid w:val="001B6132"/>
    <w:rsid w:val="001B7679"/>
    <w:rsid w:val="001C1A94"/>
    <w:rsid w:val="001D7461"/>
    <w:rsid w:val="001D75A1"/>
    <w:rsid w:val="001D7F98"/>
    <w:rsid w:val="001E0A45"/>
    <w:rsid w:val="001F159D"/>
    <w:rsid w:val="002003DD"/>
    <w:rsid w:val="00202CA8"/>
    <w:rsid w:val="002030F4"/>
    <w:rsid w:val="002177DD"/>
    <w:rsid w:val="0022145E"/>
    <w:rsid w:val="002218C2"/>
    <w:rsid w:val="00222C3D"/>
    <w:rsid w:val="002302FE"/>
    <w:rsid w:val="00246FFE"/>
    <w:rsid w:val="00253E00"/>
    <w:rsid w:val="002706F4"/>
    <w:rsid w:val="0029244C"/>
    <w:rsid w:val="002A21C0"/>
    <w:rsid w:val="002E67AE"/>
    <w:rsid w:val="002F2C0D"/>
    <w:rsid w:val="00300EAC"/>
    <w:rsid w:val="00302275"/>
    <w:rsid w:val="0030279D"/>
    <w:rsid w:val="003161F4"/>
    <w:rsid w:val="003235FD"/>
    <w:rsid w:val="00337AA0"/>
    <w:rsid w:val="003405A6"/>
    <w:rsid w:val="00340B66"/>
    <w:rsid w:val="0034476C"/>
    <w:rsid w:val="003519BF"/>
    <w:rsid w:val="0035265E"/>
    <w:rsid w:val="0037020F"/>
    <w:rsid w:val="00375847"/>
    <w:rsid w:val="00381E30"/>
    <w:rsid w:val="00385CF4"/>
    <w:rsid w:val="00387790"/>
    <w:rsid w:val="0039211A"/>
    <w:rsid w:val="00394793"/>
    <w:rsid w:val="003A12B0"/>
    <w:rsid w:val="003B09D3"/>
    <w:rsid w:val="003B30C0"/>
    <w:rsid w:val="003B46A7"/>
    <w:rsid w:val="003D66E5"/>
    <w:rsid w:val="003D7A5B"/>
    <w:rsid w:val="003E2636"/>
    <w:rsid w:val="003E56B0"/>
    <w:rsid w:val="003F1645"/>
    <w:rsid w:val="0040263E"/>
    <w:rsid w:val="00406CD7"/>
    <w:rsid w:val="004102B7"/>
    <w:rsid w:val="0041335A"/>
    <w:rsid w:val="004138E3"/>
    <w:rsid w:val="00416800"/>
    <w:rsid w:val="0042044F"/>
    <w:rsid w:val="004249B0"/>
    <w:rsid w:val="00430CAE"/>
    <w:rsid w:val="00437625"/>
    <w:rsid w:val="00442473"/>
    <w:rsid w:val="00442B84"/>
    <w:rsid w:val="00464D48"/>
    <w:rsid w:val="0046680F"/>
    <w:rsid w:val="00477E67"/>
    <w:rsid w:val="0048051D"/>
    <w:rsid w:val="004827B3"/>
    <w:rsid w:val="00482CAE"/>
    <w:rsid w:val="00485664"/>
    <w:rsid w:val="004929CF"/>
    <w:rsid w:val="00497F65"/>
    <w:rsid w:val="004A77C5"/>
    <w:rsid w:val="004C5DC6"/>
    <w:rsid w:val="004C723C"/>
    <w:rsid w:val="004D12DA"/>
    <w:rsid w:val="004D2A03"/>
    <w:rsid w:val="004F4962"/>
    <w:rsid w:val="004F6639"/>
    <w:rsid w:val="0050148C"/>
    <w:rsid w:val="005053C5"/>
    <w:rsid w:val="005054DC"/>
    <w:rsid w:val="00506702"/>
    <w:rsid w:val="00506EC7"/>
    <w:rsid w:val="00507C8F"/>
    <w:rsid w:val="005161B4"/>
    <w:rsid w:val="00520F18"/>
    <w:rsid w:val="00523B79"/>
    <w:rsid w:val="005314AA"/>
    <w:rsid w:val="0053189D"/>
    <w:rsid w:val="005333D2"/>
    <w:rsid w:val="0053437F"/>
    <w:rsid w:val="00547DA5"/>
    <w:rsid w:val="00550300"/>
    <w:rsid w:val="00557C10"/>
    <w:rsid w:val="00563377"/>
    <w:rsid w:val="00563ABA"/>
    <w:rsid w:val="00567C83"/>
    <w:rsid w:val="005B2B27"/>
    <w:rsid w:val="005B60D7"/>
    <w:rsid w:val="005C3916"/>
    <w:rsid w:val="005D2AA7"/>
    <w:rsid w:val="005E1CF9"/>
    <w:rsid w:val="005E63BA"/>
    <w:rsid w:val="005E6B38"/>
    <w:rsid w:val="005F05F3"/>
    <w:rsid w:val="005F7451"/>
    <w:rsid w:val="0060326B"/>
    <w:rsid w:val="00604F98"/>
    <w:rsid w:val="006057BF"/>
    <w:rsid w:val="00610177"/>
    <w:rsid w:val="00611FE7"/>
    <w:rsid w:val="006144CC"/>
    <w:rsid w:val="0061521C"/>
    <w:rsid w:val="006217CB"/>
    <w:rsid w:val="006316F8"/>
    <w:rsid w:val="006424BF"/>
    <w:rsid w:val="00645C87"/>
    <w:rsid w:val="00646950"/>
    <w:rsid w:val="00646996"/>
    <w:rsid w:val="00654B9B"/>
    <w:rsid w:val="006639D0"/>
    <w:rsid w:val="00666DC1"/>
    <w:rsid w:val="006745E4"/>
    <w:rsid w:val="006810C7"/>
    <w:rsid w:val="00685BD4"/>
    <w:rsid w:val="00687386"/>
    <w:rsid w:val="0069279F"/>
    <w:rsid w:val="006B6C84"/>
    <w:rsid w:val="006C3E58"/>
    <w:rsid w:val="006D08E5"/>
    <w:rsid w:val="006E5903"/>
    <w:rsid w:val="006E7E52"/>
    <w:rsid w:val="006F0EBE"/>
    <w:rsid w:val="006F18A5"/>
    <w:rsid w:val="006F39FA"/>
    <w:rsid w:val="006F5EF8"/>
    <w:rsid w:val="00706176"/>
    <w:rsid w:val="007134A7"/>
    <w:rsid w:val="0071574B"/>
    <w:rsid w:val="00717CC2"/>
    <w:rsid w:val="00732167"/>
    <w:rsid w:val="007365D8"/>
    <w:rsid w:val="00737A9B"/>
    <w:rsid w:val="00741716"/>
    <w:rsid w:val="0074396E"/>
    <w:rsid w:val="00744C85"/>
    <w:rsid w:val="00745E04"/>
    <w:rsid w:val="00752D33"/>
    <w:rsid w:val="00763012"/>
    <w:rsid w:val="007644FF"/>
    <w:rsid w:val="00776DBC"/>
    <w:rsid w:val="00782C63"/>
    <w:rsid w:val="00783850"/>
    <w:rsid w:val="007858C7"/>
    <w:rsid w:val="0078616E"/>
    <w:rsid w:val="00791C08"/>
    <w:rsid w:val="007945AE"/>
    <w:rsid w:val="00794F48"/>
    <w:rsid w:val="007A0177"/>
    <w:rsid w:val="007A42A5"/>
    <w:rsid w:val="007A5D0C"/>
    <w:rsid w:val="007B0E89"/>
    <w:rsid w:val="007C0EE4"/>
    <w:rsid w:val="007D0892"/>
    <w:rsid w:val="007D3625"/>
    <w:rsid w:val="007D3F24"/>
    <w:rsid w:val="007E3675"/>
    <w:rsid w:val="007E5343"/>
    <w:rsid w:val="007E65B5"/>
    <w:rsid w:val="007F120E"/>
    <w:rsid w:val="007F7E03"/>
    <w:rsid w:val="00802945"/>
    <w:rsid w:val="00804918"/>
    <w:rsid w:val="00807B87"/>
    <w:rsid w:val="008117EE"/>
    <w:rsid w:val="0081257D"/>
    <w:rsid w:val="008160CF"/>
    <w:rsid w:val="00822485"/>
    <w:rsid w:val="00825AEC"/>
    <w:rsid w:val="0083021C"/>
    <w:rsid w:val="0083574A"/>
    <w:rsid w:val="00843648"/>
    <w:rsid w:val="008466A8"/>
    <w:rsid w:val="008530D6"/>
    <w:rsid w:val="008549BA"/>
    <w:rsid w:val="008712BA"/>
    <w:rsid w:val="00871455"/>
    <w:rsid w:val="00886BA8"/>
    <w:rsid w:val="00887E4B"/>
    <w:rsid w:val="008944A0"/>
    <w:rsid w:val="008A2101"/>
    <w:rsid w:val="008A432F"/>
    <w:rsid w:val="008B17F1"/>
    <w:rsid w:val="008B3168"/>
    <w:rsid w:val="008B4EE0"/>
    <w:rsid w:val="008B66D7"/>
    <w:rsid w:val="008B7222"/>
    <w:rsid w:val="008C1A90"/>
    <w:rsid w:val="008C1BA9"/>
    <w:rsid w:val="008D19DA"/>
    <w:rsid w:val="008D5F40"/>
    <w:rsid w:val="008D7611"/>
    <w:rsid w:val="008E7027"/>
    <w:rsid w:val="00910597"/>
    <w:rsid w:val="00911155"/>
    <w:rsid w:val="0093208E"/>
    <w:rsid w:val="009404DD"/>
    <w:rsid w:val="009416F5"/>
    <w:rsid w:val="00944B0D"/>
    <w:rsid w:val="00950324"/>
    <w:rsid w:val="009702FF"/>
    <w:rsid w:val="00973E0B"/>
    <w:rsid w:val="00974E73"/>
    <w:rsid w:val="00981B6A"/>
    <w:rsid w:val="0098443C"/>
    <w:rsid w:val="009B0F23"/>
    <w:rsid w:val="009C5ECF"/>
    <w:rsid w:val="009C66CC"/>
    <w:rsid w:val="009F3CA4"/>
    <w:rsid w:val="009F58F2"/>
    <w:rsid w:val="009F7759"/>
    <w:rsid w:val="00A0482F"/>
    <w:rsid w:val="00A04EC4"/>
    <w:rsid w:val="00A250AB"/>
    <w:rsid w:val="00A31956"/>
    <w:rsid w:val="00A3253D"/>
    <w:rsid w:val="00A32C0E"/>
    <w:rsid w:val="00A42E2B"/>
    <w:rsid w:val="00A43869"/>
    <w:rsid w:val="00A47A54"/>
    <w:rsid w:val="00A52DA2"/>
    <w:rsid w:val="00A6652D"/>
    <w:rsid w:val="00A711A8"/>
    <w:rsid w:val="00A716D6"/>
    <w:rsid w:val="00A8100A"/>
    <w:rsid w:val="00A81F23"/>
    <w:rsid w:val="00A8341D"/>
    <w:rsid w:val="00A83F31"/>
    <w:rsid w:val="00A919B2"/>
    <w:rsid w:val="00A9671F"/>
    <w:rsid w:val="00AB39BD"/>
    <w:rsid w:val="00AB3A81"/>
    <w:rsid w:val="00AB5BED"/>
    <w:rsid w:val="00AC07E9"/>
    <w:rsid w:val="00AD21BB"/>
    <w:rsid w:val="00AD7E54"/>
    <w:rsid w:val="00AF7C61"/>
    <w:rsid w:val="00B03688"/>
    <w:rsid w:val="00B059D3"/>
    <w:rsid w:val="00B1487F"/>
    <w:rsid w:val="00B25507"/>
    <w:rsid w:val="00B36AF4"/>
    <w:rsid w:val="00B4257E"/>
    <w:rsid w:val="00B44088"/>
    <w:rsid w:val="00B51C97"/>
    <w:rsid w:val="00B6301F"/>
    <w:rsid w:val="00B64266"/>
    <w:rsid w:val="00B723B6"/>
    <w:rsid w:val="00B735FE"/>
    <w:rsid w:val="00B80358"/>
    <w:rsid w:val="00B874FC"/>
    <w:rsid w:val="00B97252"/>
    <w:rsid w:val="00B978DD"/>
    <w:rsid w:val="00BA0D2E"/>
    <w:rsid w:val="00BA273A"/>
    <w:rsid w:val="00BB20C9"/>
    <w:rsid w:val="00BB41FC"/>
    <w:rsid w:val="00BB5742"/>
    <w:rsid w:val="00BC3CF8"/>
    <w:rsid w:val="00BC78A6"/>
    <w:rsid w:val="00BE0018"/>
    <w:rsid w:val="00BF55A3"/>
    <w:rsid w:val="00C02BD3"/>
    <w:rsid w:val="00C04678"/>
    <w:rsid w:val="00C169B3"/>
    <w:rsid w:val="00C20C11"/>
    <w:rsid w:val="00C275DB"/>
    <w:rsid w:val="00C36839"/>
    <w:rsid w:val="00C5114B"/>
    <w:rsid w:val="00C5114C"/>
    <w:rsid w:val="00C511D0"/>
    <w:rsid w:val="00C5336F"/>
    <w:rsid w:val="00C60B06"/>
    <w:rsid w:val="00C631E6"/>
    <w:rsid w:val="00C67F4A"/>
    <w:rsid w:val="00C804A7"/>
    <w:rsid w:val="00C82802"/>
    <w:rsid w:val="00C8449F"/>
    <w:rsid w:val="00C85881"/>
    <w:rsid w:val="00C8706E"/>
    <w:rsid w:val="00C90713"/>
    <w:rsid w:val="00CA365A"/>
    <w:rsid w:val="00CA39A4"/>
    <w:rsid w:val="00CA3D26"/>
    <w:rsid w:val="00CA5B00"/>
    <w:rsid w:val="00CB5BF2"/>
    <w:rsid w:val="00CC00FD"/>
    <w:rsid w:val="00CC2DD3"/>
    <w:rsid w:val="00CC445F"/>
    <w:rsid w:val="00CC5034"/>
    <w:rsid w:val="00CC67F6"/>
    <w:rsid w:val="00CE4EF2"/>
    <w:rsid w:val="00CE5BB4"/>
    <w:rsid w:val="00CE7DC7"/>
    <w:rsid w:val="00CF0D90"/>
    <w:rsid w:val="00CF73BF"/>
    <w:rsid w:val="00D022E3"/>
    <w:rsid w:val="00D11166"/>
    <w:rsid w:val="00D11B8A"/>
    <w:rsid w:val="00D11F8A"/>
    <w:rsid w:val="00D2231C"/>
    <w:rsid w:val="00D23557"/>
    <w:rsid w:val="00D27442"/>
    <w:rsid w:val="00D30023"/>
    <w:rsid w:val="00D503A8"/>
    <w:rsid w:val="00D640E8"/>
    <w:rsid w:val="00D67128"/>
    <w:rsid w:val="00D67809"/>
    <w:rsid w:val="00D733B4"/>
    <w:rsid w:val="00D81360"/>
    <w:rsid w:val="00D82209"/>
    <w:rsid w:val="00D959B2"/>
    <w:rsid w:val="00DA7F68"/>
    <w:rsid w:val="00DB04EB"/>
    <w:rsid w:val="00DB0CA2"/>
    <w:rsid w:val="00DC4B88"/>
    <w:rsid w:val="00DD2F93"/>
    <w:rsid w:val="00DD312B"/>
    <w:rsid w:val="00DD33E4"/>
    <w:rsid w:val="00DE4D78"/>
    <w:rsid w:val="00DE4E15"/>
    <w:rsid w:val="00DF2C46"/>
    <w:rsid w:val="00DF45A7"/>
    <w:rsid w:val="00E029E1"/>
    <w:rsid w:val="00E04720"/>
    <w:rsid w:val="00E0639D"/>
    <w:rsid w:val="00E11D3B"/>
    <w:rsid w:val="00E136ED"/>
    <w:rsid w:val="00E165B0"/>
    <w:rsid w:val="00E20E27"/>
    <w:rsid w:val="00E21EDA"/>
    <w:rsid w:val="00E243ED"/>
    <w:rsid w:val="00E254E3"/>
    <w:rsid w:val="00E273DF"/>
    <w:rsid w:val="00E33E30"/>
    <w:rsid w:val="00E44499"/>
    <w:rsid w:val="00E47FD2"/>
    <w:rsid w:val="00E55034"/>
    <w:rsid w:val="00E55063"/>
    <w:rsid w:val="00E62C33"/>
    <w:rsid w:val="00E662D2"/>
    <w:rsid w:val="00E810C9"/>
    <w:rsid w:val="00E8469D"/>
    <w:rsid w:val="00E85D29"/>
    <w:rsid w:val="00E94CFF"/>
    <w:rsid w:val="00EA2C07"/>
    <w:rsid w:val="00EA6765"/>
    <w:rsid w:val="00EB50ED"/>
    <w:rsid w:val="00EC07D5"/>
    <w:rsid w:val="00EC23B1"/>
    <w:rsid w:val="00EC6054"/>
    <w:rsid w:val="00ED4D12"/>
    <w:rsid w:val="00EE579C"/>
    <w:rsid w:val="00EE617E"/>
    <w:rsid w:val="00EE6946"/>
    <w:rsid w:val="00EF6E3D"/>
    <w:rsid w:val="00F14CFF"/>
    <w:rsid w:val="00F1753B"/>
    <w:rsid w:val="00F21289"/>
    <w:rsid w:val="00F33925"/>
    <w:rsid w:val="00F364BE"/>
    <w:rsid w:val="00F40626"/>
    <w:rsid w:val="00F57ECA"/>
    <w:rsid w:val="00F606A4"/>
    <w:rsid w:val="00F6751D"/>
    <w:rsid w:val="00F6759C"/>
    <w:rsid w:val="00F70338"/>
    <w:rsid w:val="00F72909"/>
    <w:rsid w:val="00F84E99"/>
    <w:rsid w:val="00F851E4"/>
    <w:rsid w:val="00F87314"/>
    <w:rsid w:val="00F97E46"/>
    <w:rsid w:val="00FA0784"/>
    <w:rsid w:val="00FA0855"/>
    <w:rsid w:val="00FA304A"/>
    <w:rsid w:val="00FA6297"/>
    <w:rsid w:val="00FB2185"/>
    <w:rsid w:val="00FB3C76"/>
    <w:rsid w:val="00FB5D60"/>
    <w:rsid w:val="00FB7543"/>
    <w:rsid w:val="00FC145C"/>
    <w:rsid w:val="00FC1B04"/>
    <w:rsid w:val="00FC2807"/>
    <w:rsid w:val="00FC2AE0"/>
    <w:rsid w:val="00FE32C1"/>
    <w:rsid w:val="00FF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CDAFEE"/>
  <w15:chartTrackingRefBased/>
  <w15:docId w15:val="{ED2AE761-3A8F-4F56-BAC8-7A27D2F6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/>
    <w:lsdException w:name="List Number" w:semiHidden="1" w:uiPriority="4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" w:unhideWhenUsed="1"/>
    <w:lsdException w:name="List Bullet 3" w:semiHidden="1" w:uiPriority="3" w:unhideWhenUsed="1"/>
    <w:lsdException w:name="List Bullet 4" w:semiHidden="1" w:unhideWhenUsed="1"/>
    <w:lsdException w:name="List Bullet 5" w:semiHidden="1" w:unhideWhenUsed="1"/>
    <w:lsdException w:name="List Number 2" w:semiHidden="1" w:uiPriority="4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7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27442"/>
    <w:pPr>
      <w:spacing w:before="120" w:after="120" w:line="240" w:lineRule="auto"/>
    </w:pPr>
    <w:rPr>
      <w:sz w:val="20"/>
      <w:szCs w:val="20"/>
    </w:rPr>
  </w:style>
  <w:style w:type="paragraph" w:styleId="1">
    <w:name w:val="heading 1"/>
    <w:aliases w:val="MLIST L1"/>
    <w:basedOn w:val="a1"/>
    <w:next w:val="a1"/>
    <w:link w:val="10"/>
    <w:uiPriority w:val="1"/>
    <w:rsid w:val="00D27442"/>
    <w:pPr>
      <w:keepNext/>
      <w:keepLines/>
      <w:numPr>
        <w:numId w:val="10"/>
      </w:numPr>
      <w:spacing w:before="240" w:after="240"/>
      <w:outlineLvl w:val="0"/>
    </w:pPr>
    <w:rPr>
      <w:rFonts w:asciiTheme="majorHAnsi" w:eastAsiaTheme="majorEastAsia" w:hAnsiTheme="majorHAnsi" w:cstheme="majorBidi"/>
      <w:b/>
      <w:color w:val="37BFCB" w:themeColor="accent1"/>
      <w:sz w:val="24"/>
      <w:szCs w:val="32"/>
    </w:rPr>
  </w:style>
  <w:style w:type="paragraph" w:styleId="21">
    <w:name w:val="heading 2"/>
    <w:aliases w:val="MLIST L2"/>
    <w:basedOn w:val="a1"/>
    <w:next w:val="a1"/>
    <w:link w:val="22"/>
    <w:uiPriority w:val="2"/>
    <w:rsid w:val="00D27442"/>
    <w:pPr>
      <w:numPr>
        <w:ilvl w:val="1"/>
        <w:numId w:val="10"/>
      </w:numPr>
      <w:spacing w:before="240"/>
      <w:outlineLvl w:val="1"/>
    </w:pPr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31">
    <w:name w:val="heading 3"/>
    <w:aliases w:val="MLIST L3"/>
    <w:basedOn w:val="a1"/>
    <w:next w:val="a1"/>
    <w:link w:val="32"/>
    <w:uiPriority w:val="2"/>
    <w:qFormat/>
    <w:rsid w:val="00D27442"/>
    <w:pPr>
      <w:numPr>
        <w:ilvl w:val="2"/>
        <w:numId w:val="10"/>
      </w:numPr>
      <w:spacing w:before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1">
    <w:name w:val="heading 4"/>
    <w:aliases w:val="MLIST L4"/>
    <w:basedOn w:val="a1"/>
    <w:next w:val="a1"/>
    <w:link w:val="42"/>
    <w:uiPriority w:val="2"/>
    <w:qFormat/>
    <w:rsid w:val="00D27442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51">
    <w:name w:val="heading 5"/>
    <w:aliases w:val="MLIST L5"/>
    <w:basedOn w:val="a1"/>
    <w:next w:val="a1"/>
    <w:link w:val="52"/>
    <w:uiPriority w:val="9"/>
    <w:qFormat/>
    <w:rsid w:val="00D2744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88F99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D27442"/>
    <w:pPr>
      <w:tabs>
        <w:tab w:val="center" w:pos="4513"/>
        <w:tab w:val="right" w:pos="9026"/>
      </w:tabs>
      <w:spacing w:before="0" w:after="0"/>
    </w:pPr>
  </w:style>
  <w:style w:type="character" w:customStyle="1" w:styleId="a6">
    <w:name w:val="Верхний колонтитул Знак"/>
    <w:basedOn w:val="a2"/>
    <w:link w:val="a5"/>
    <w:uiPriority w:val="99"/>
    <w:rsid w:val="00D27442"/>
    <w:rPr>
      <w:sz w:val="20"/>
      <w:szCs w:val="20"/>
    </w:rPr>
  </w:style>
  <w:style w:type="paragraph" w:styleId="a7">
    <w:name w:val="footer"/>
    <w:basedOn w:val="a1"/>
    <w:link w:val="a8"/>
    <w:uiPriority w:val="99"/>
    <w:rsid w:val="00D27442"/>
    <w:pPr>
      <w:tabs>
        <w:tab w:val="center" w:pos="4680"/>
        <w:tab w:val="right" w:pos="9360"/>
      </w:tabs>
      <w:spacing w:before="0" w:after="0"/>
    </w:pPr>
    <w:rPr>
      <w:spacing w:val="20"/>
    </w:rPr>
  </w:style>
  <w:style w:type="character" w:customStyle="1" w:styleId="a8">
    <w:name w:val="Нижний колонтитул Знак"/>
    <w:basedOn w:val="a2"/>
    <w:link w:val="a7"/>
    <w:uiPriority w:val="99"/>
    <w:rsid w:val="00D27442"/>
    <w:rPr>
      <w:spacing w:val="20"/>
      <w:sz w:val="20"/>
      <w:szCs w:val="20"/>
    </w:rPr>
  </w:style>
  <w:style w:type="paragraph" w:customStyle="1" w:styleId="a9">
    <w:name w:val="Адрес"/>
    <w:basedOn w:val="a1"/>
    <w:qFormat/>
    <w:rsid w:val="00BB20C9"/>
    <w:pPr>
      <w:spacing w:before="240"/>
      <w:jc w:val="center"/>
    </w:pPr>
    <w:rPr>
      <w:rFonts w:ascii="Verdana" w:eastAsia="Segoe UI" w:hAnsi="Verdana" w:cs="Times New Roman"/>
      <w:color w:val="000000"/>
      <w:sz w:val="16"/>
      <w:szCs w:val="16"/>
      <w:lang w:eastAsia="ru-RU"/>
    </w:rPr>
  </w:style>
  <w:style w:type="character" w:customStyle="1" w:styleId="10">
    <w:name w:val="Заголовок 1 Знак"/>
    <w:aliases w:val="MLIST L1 Знак"/>
    <w:basedOn w:val="a2"/>
    <w:link w:val="1"/>
    <w:uiPriority w:val="1"/>
    <w:rsid w:val="00D27442"/>
    <w:rPr>
      <w:rFonts w:asciiTheme="majorHAnsi" w:eastAsiaTheme="majorEastAsia" w:hAnsiTheme="majorHAnsi" w:cstheme="majorBidi"/>
      <w:b/>
      <w:color w:val="37BFCB" w:themeColor="accent1"/>
      <w:sz w:val="24"/>
      <w:szCs w:val="32"/>
    </w:rPr>
  </w:style>
  <w:style w:type="character" w:customStyle="1" w:styleId="22">
    <w:name w:val="Заголовок 2 Знак"/>
    <w:aliases w:val="MLIST L2 Знак"/>
    <w:basedOn w:val="a2"/>
    <w:link w:val="21"/>
    <w:uiPriority w:val="2"/>
    <w:rsid w:val="00D27442"/>
    <w:rPr>
      <w:rFonts w:asciiTheme="majorHAnsi" w:eastAsiaTheme="majorEastAsia" w:hAnsiTheme="majorHAnsi" w:cstheme="majorBidi"/>
      <w:b/>
      <w:color w:val="000000" w:themeColor="text1"/>
      <w:sz w:val="20"/>
      <w:szCs w:val="26"/>
    </w:rPr>
  </w:style>
  <w:style w:type="paragraph" w:styleId="aa">
    <w:name w:val="List"/>
    <w:basedOn w:val="a1"/>
    <w:uiPriority w:val="99"/>
    <w:semiHidden/>
    <w:unhideWhenUsed/>
    <w:rsid w:val="00B059D3"/>
    <w:pPr>
      <w:ind w:left="283" w:hanging="283"/>
      <w:contextualSpacing/>
    </w:pPr>
  </w:style>
  <w:style w:type="numbering" w:customStyle="1" w:styleId="Style1">
    <w:name w:val="Style1"/>
    <w:uiPriority w:val="99"/>
    <w:rsid w:val="00B059D3"/>
    <w:pPr>
      <w:numPr>
        <w:numId w:val="1"/>
      </w:numPr>
    </w:pPr>
  </w:style>
  <w:style w:type="paragraph" w:customStyle="1" w:styleId="ab">
    <w:name w:val="шапка"/>
    <w:basedOn w:val="a1"/>
    <w:qFormat/>
    <w:rsid w:val="00B059D3"/>
    <w:pPr>
      <w:spacing w:before="240"/>
      <w:contextualSpacing/>
      <w:jc w:val="right"/>
    </w:pPr>
  </w:style>
  <w:style w:type="paragraph" w:styleId="ac">
    <w:name w:val="Title"/>
    <w:basedOn w:val="a1"/>
    <w:next w:val="a1"/>
    <w:link w:val="ad"/>
    <w:uiPriority w:val="10"/>
    <w:qFormat/>
    <w:rsid w:val="00B059D3"/>
    <w:pPr>
      <w:spacing w:before="3000" w:after="240"/>
      <w:contextualSpacing/>
      <w:jc w:val="center"/>
    </w:pPr>
    <w:rPr>
      <w:rFonts w:asciiTheme="majorHAnsi" w:eastAsiaTheme="majorEastAsia" w:hAnsiTheme="majorHAnsi" w:cstheme="majorBidi"/>
      <w:b/>
      <w:caps/>
      <w:spacing w:val="-10"/>
      <w:kern w:val="28"/>
      <w:sz w:val="24"/>
      <w:szCs w:val="56"/>
    </w:rPr>
  </w:style>
  <w:style w:type="character" w:customStyle="1" w:styleId="ad">
    <w:name w:val="Заголовок Знак"/>
    <w:basedOn w:val="a2"/>
    <w:link w:val="ac"/>
    <w:uiPriority w:val="10"/>
    <w:rsid w:val="00B059D3"/>
    <w:rPr>
      <w:rFonts w:asciiTheme="majorHAnsi" w:eastAsiaTheme="majorEastAsia" w:hAnsiTheme="majorHAnsi" w:cstheme="majorBidi"/>
      <w:b/>
      <w:caps/>
      <w:spacing w:val="-10"/>
      <w:kern w:val="28"/>
      <w:sz w:val="24"/>
      <w:szCs w:val="56"/>
    </w:rPr>
  </w:style>
  <w:style w:type="paragraph" w:customStyle="1" w:styleId="Bullets">
    <w:name w:val="Bullets"/>
    <w:basedOn w:val="a1"/>
    <w:qFormat/>
    <w:rsid w:val="00B059D3"/>
    <w:pPr>
      <w:numPr>
        <w:numId w:val="2"/>
      </w:numPr>
    </w:pPr>
  </w:style>
  <w:style w:type="table" w:styleId="ae">
    <w:name w:val="Table Grid"/>
    <w:aliases w:val="SP_Table"/>
    <w:basedOn w:val="a3"/>
    <w:uiPriority w:val="39"/>
    <w:rsid w:val="00D27442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aliases w:val="centered"/>
    <w:basedOn w:val="a1"/>
    <w:qFormat/>
    <w:rsid w:val="00B059D3"/>
    <w:pPr>
      <w:keepNext/>
      <w:spacing w:before="240" w:after="240"/>
      <w:jc w:val="center"/>
    </w:pPr>
    <w:rPr>
      <w:b/>
      <w:caps/>
    </w:rPr>
  </w:style>
  <w:style w:type="paragraph" w:customStyle="1" w:styleId="ListL1Normal">
    <w:name w:val="List L1 Normal"/>
    <w:basedOn w:val="a1"/>
    <w:qFormat/>
    <w:rsid w:val="00B059D3"/>
    <w:pPr>
      <w:numPr>
        <w:numId w:val="4"/>
      </w:numPr>
    </w:pPr>
  </w:style>
  <w:style w:type="paragraph" w:customStyle="1" w:styleId="ListL2Normal">
    <w:name w:val="List L2 Normal"/>
    <w:basedOn w:val="ListL1Normal"/>
    <w:qFormat/>
    <w:rsid w:val="00B059D3"/>
    <w:pPr>
      <w:numPr>
        <w:ilvl w:val="1"/>
      </w:numPr>
    </w:pPr>
  </w:style>
  <w:style w:type="paragraph" w:customStyle="1" w:styleId="ListL3Normal">
    <w:name w:val="List L3 Normal"/>
    <w:basedOn w:val="ListL2Normal"/>
    <w:qFormat/>
    <w:rsid w:val="00B059D3"/>
    <w:pPr>
      <w:numPr>
        <w:ilvl w:val="2"/>
      </w:numPr>
    </w:pPr>
  </w:style>
  <w:style w:type="paragraph" w:customStyle="1" w:styleId="ListL4Normal">
    <w:name w:val="List L4 Normal"/>
    <w:basedOn w:val="ListL3Normal"/>
    <w:qFormat/>
    <w:rsid w:val="00B059D3"/>
    <w:pPr>
      <w:numPr>
        <w:ilvl w:val="3"/>
      </w:numPr>
    </w:pPr>
  </w:style>
  <w:style w:type="paragraph" w:styleId="af">
    <w:name w:val="footnote text"/>
    <w:basedOn w:val="a1"/>
    <w:link w:val="af0"/>
    <w:uiPriority w:val="99"/>
    <w:rsid w:val="00D27442"/>
    <w:pPr>
      <w:spacing w:before="0" w:after="0"/>
    </w:pPr>
  </w:style>
  <w:style w:type="character" w:customStyle="1" w:styleId="af0">
    <w:name w:val="Текст сноски Знак"/>
    <w:basedOn w:val="a2"/>
    <w:link w:val="af"/>
    <w:uiPriority w:val="99"/>
    <w:rsid w:val="00D27442"/>
    <w:rPr>
      <w:sz w:val="20"/>
      <w:szCs w:val="20"/>
    </w:rPr>
  </w:style>
  <w:style w:type="character" w:styleId="af1">
    <w:name w:val="footnote reference"/>
    <w:basedOn w:val="a2"/>
    <w:uiPriority w:val="99"/>
    <w:semiHidden/>
    <w:rsid w:val="00D27442"/>
    <w:rPr>
      <w:vertAlign w:val="superscript"/>
    </w:rPr>
  </w:style>
  <w:style w:type="character" w:customStyle="1" w:styleId="32">
    <w:name w:val="Заголовок 3 Знак"/>
    <w:aliases w:val="MLIST L3 Знак"/>
    <w:basedOn w:val="a2"/>
    <w:link w:val="31"/>
    <w:uiPriority w:val="2"/>
    <w:rsid w:val="00D27442"/>
    <w:rPr>
      <w:rFonts w:asciiTheme="majorHAnsi" w:eastAsiaTheme="majorEastAsia" w:hAnsiTheme="majorHAnsi" w:cstheme="majorBidi"/>
      <w:sz w:val="20"/>
      <w:szCs w:val="24"/>
    </w:rPr>
  </w:style>
  <w:style w:type="character" w:customStyle="1" w:styleId="42">
    <w:name w:val="Заголовок 4 Знак"/>
    <w:aliases w:val="MLIST L4 Знак"/>
    <w:basedOn w:val="a2"/>
    <w:link w:val="41"/>
    <w:uiPriority w:val="2"/>
    <w:rsid w:val="00D27442"/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52">
    <w:name w:val="Заголовок 5 Знак"/>
    <w:aliases w:val="MLIST L5 Знак"/>
    <w:basedOn w:val="a2"/>
    <w:link w:val="51"/>
    <w:uiPriority w:val="9"/>
    <w:rsid w:val="00D27442"/>
    <w:rPr>
      <w:rFonts w:asciiTheme="majorHAnsi" w:eastAsiaTheme="majorEastAsia" w:hAnsiTheme="majorHAnsi" w:cstheme="majorBidi"/>
      <w:color w:val="288F99" w:themeColor="accent1" w:themeShade="BF"/>
      <w:sz w:val="20"/>
      <w:szCs w:val="20"/>
    </w:rPr>
  </w:style>
  <w:style w:type="paragraph" w:styleId="af2">
    <w:name w:val="List Paragraph"/>
    <w:basedOn w:val="a1"/>
    <w:uiPriority w:val="34"/>
    <w:qFormat/>
    <w:rsid w:val="008B17F1"/>
    <w:pPr>
      <w:ind w:left="720"/>
      <w:contextualSpacing/>
    </w:pPr>
  </w:style>
  <w:style w:type="paragraph" w:styleId="3">
    <w:name w:val="List Bullet 3"/>
    <w:basedOn w:val="a1"/>
    <w:uiPriority w:val="3"/>
    <w:rsid w:val="00D27442"/>
    <w:pPr>
      <w:numPr>
        <w:ilvl w:val="2"/>
        <w:numId w:val="14"/>
      </w:numPr>
      <w:ind w:left="2149" w:hanging="720"/>
    </w:pPr>
  </w:style>
  <w:style w:type="paragraph" w:styleId="a">
    <w:name w:val="List Bullet"/>
    <w:basedOn w:val="a1"/>
    <w:uiPriority w:val="3"/>
    <w:rsid w:val="00D27442"/>
    <w:pPr>
      <w:numPr>
        <w:numId w:val="14"/>
      </w:numPr>
      <w:ind w:left="709" w:hanging="709"/>
    </w:pPr>
  </w:style>
  <w:style w:type="paragraph" w:styleId="2">
    <w:name w:val="List Bullet 2"/>
    <w:basedOn w:val="a1"/>
    <w:uiPriority w:val="3"/>
    <w:rsid w:val="00D27442"/>
    <w:pPr>
      <w:numPr>
        <w:ilvl w:val="1"/>
        <w:numId w:val="14"/>
      </w:numPr>
      <w:ind w:left="1440" w:hanging="720"/>
    </w:pPr>
  </w:style>
  <w:style w:type="numbering" w:customStyle="1" w:styleId="SP-1">
    <w:name w:val="SP - Многоуровневый список"/>
    <w:uiPriority w:val="99"/>
    <w:rsid w:val="00D27442"/>
    <w:pPr>
      <w:numPr>
        <w:numId w:val="19"/>
      </w:numPr>
    </w:pPr>
  </w:style>
  <w:style w:type="numbering" w:customStyle="1" w:styleId="SP-">
    <w:name w:val="SP - Маркированный список"/>
    <w:uiPriority w:val="99"/>
    <w:rsid w:val="00D27442"/>
    <w:pPr>
      <w:numPr>
        <w:numId w:val="12"/>
      </w:numPr>
    </w:pPr>
  </w:style>
  <w:style w:type="numbering" w:customStyle="1" w:styleId="Style2">
    <w:name w:val="Style2"/>
    <w:uiPriority w:val="99"/>
    <w:rsid w:val="00D27442"/>
    <w:pPr>
      <w:numPr>
        <w:numId w:val="11"/>
      </w:numPr>
    </w:pPr>
  </w:style>
  <w:style w:type="paragraph" w:styleId="33">
    <w:name w:val="List 3"/>
    <w:basedOn w:val="a1"/>
    <w:uiPriority w:val="99"/>
    <w:semiHidden/>
    <w:rsid w:val="00D27442"/>
    <w:pPr>
      <w:contextualSpacing/>
    </w:pPr>
  </w:style>
  <w:style w:type="character" w:styleId="af3">
    <w:name w:val="Hyperlink"/>
    <w:basedOn w:val="a2"/>
    <w:uiPriority w:val="99"/>
    <w:rsid w:val="00D27442"/>
    <w:rPr>
      <w:rFonts w:asciiTheme="minorHAnsi" w:hAnsiTheme="minorHAnsi"/>
      <w:i/>
      <w:color w:val="1264B6" w:themeColor="accent2" w:themeShade="BF"/>
      <w:sz w:val="22"/>
      <w:u w:val="single"/>
    </w:rPr>
  </w:style>
  <w:style w:type="paragraph" w:customStyle="1" w:styleId="af4">
    <w:name w:val="Источник"/>
    <w:basedOn w:val="a1"/>
    <w:next w:val="a1"/>
    <w:uiPriority w:val="6"/>
    <w:qFormat/>
    <w:rsid w:val="00D27442"/>
    <w:rPr>
      <w:i/>
      <w:color w:val="7F7F7F" w:themeColor="text1" w:themeTint="80"/>
    </w:rPr>
  </w:style>
  <w:style w:type="table" w:styleId="-11">
    <w:name w:val="Grid Table 1 Light Accent 1"/>
    <w:aliases w:val="SP-Table-Numbers"/>
    <w:basedOn w:val="a3"/>
    <w:uiPriority w:val="46"/>
    <w:rsid w:val="00D27442"/>
    <w:pPr>
      <w:spacing w:before="120" w:after="0" w:line="240" w:lineRule="auto"/>
    </w:pPr>
    <w:rPr>
      <w:sz w:val="20"/>
      <w:szCs w:val="20"/>
      <w:lang w:val="en-US"/>
    </w:rPr>
    <w:tblPr>
      <w:tblStyleRowBandSize w:val="1"/>
      <w:tblStyleColBandSize w:val="1"/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86D8DF" w:themeColor="accent1" w:themeTint="99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/>
        <w:bCs/>
      </w:rPr>
    </w:tblStylePr>
    <w:tblStylePr w:type="lastCol">
      <w:pPr>
        <w:jc w:val="right"/>
      </w:pPr>
      <w:rPr>
        <w:b w:val="0"/>
        <w:bCs/>
      </w:rPr>
    </w:tblStylePr>
    <w:tblStylePr w:type="band1Vert">
      <w:pPr>
        <w:jc w:val="right"/>
      </w:pPr>
    </w:tblStylePr>
    <w:tblStylePr w:type="band2Vert">
      <w:pPr>
        <w:jc w:val="right"/>
      </w:pPr>
    </w:tblStylePr>
  </w:style>
  <w:style w:type="character" w:customStyle="1" w:styleId="UnresolvedMention1">
    <w:name w:val="Unresolved Mention1"/>
    <w:basedOn w:val="a2"/>
    <w:uiPriority w:val="99"/>
    <w:semiHidden/>
    <w:rsid w:val="00D27442"/>
    <w:rPr>
      <w:color w:val="605E5C"/>
      <w:shd w:val="clear" w:color="auto" w:fill="E1DFDD"/>
    </w:rPr>
  </w:style>
  <w:style w:type="character" w:styleId="af5">
    <w:name w:val="Placeholder Text"/>
    <w:basedOn w:val="a2"/>
    <w:uiPriority w:val="99"/>
    <w:semiHidden/>
    <w:rsid w:val="00D27442"/>
    <w:rPr>
      <w:color w:val="808080"/>
    </w:rPr>
  </w:style>
  <w:style w:type="table" w:styleId="-12">
    <w:name w:val="Grid Table 1 Light Accent 2"/>
    <w:basedOn w:val="a3"/>
    <w:uiPriority w:val="46"/>
    <w:rsid w:val="00D27442"/>
    <w:pPr>
      <w:spacing w:before="120" w:after="0" w:line="240" w:lineRule="auto"/>
    </w:pPr>
    <w:rPr>
      <w:sz w:val="20"/>
      <w:szCs w:val="20"/>
      <w:lang w:val="en-US"/>
    </w:rPr>
    <w:tblPr>
      <w:tblStyleRowBandSize w:val="1"/>
      <w:tblStyleColBandSize w:val="1"/>
      <w:tblBorders>
        <w:top w:val="single" w:sz="4" w:space="0" w:color="A6CEF6" w:themeColor="accent2" w:themeTint="66"/>
        <w:left w:val="single" w:sz="4" w:space="0" w:color="A6CEF6" w:themeColor="accent2" w:themeTint="66"/>
        <w:bottom w:val="single" w:sz="4" w:space="0" w:color="A6CEF6" w:themeColor="accent2" w:themeTint="66"/>
        <w:right w:val="single" w:sz="4" w:space="0" w:color="A6CEF6" w:themeColor="accent2" w:themeTint="66"/>
        <w:insideH w:val="single" w:sz="4" w:space="0" w:color="A6CEF6" w:themeColor="accent2" w:themeTint="66"/>
        <w:insideV w:val="single" w:sz="4" w:space="0" w:color="A6CEF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AB6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B6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-">
    <w:name w:val="Заголовок - Титульный лист"/>
    <w:basedOn w:val="a1"/>
    <w:uiPriority w:val="8"/>
    <w:qFormat/>
    <w:rsid w:val="00D27442"/>
    <w:pPr>
      <w:spacing w:after="480"/>
    </w:pPr>
    <w:rPr>
      <w:bCs/>
      <w:caps/>
      <w:sz w:val="60"/>
      <w:szCs w:val="60"/>
    </w:rPr>
  </w:style>
  <w:style w:type="paragraph" w:styleId="4">
    <w:name w:val="List Bullet 4"/>
    <w:basedOn w:val="a1"/>
    <w:uiPriority w:val="99"/>
    <w:semiHidden/>
    <w:rsid w:val="00D27442"/>
    <w:pPr>
      <w:numPr>
        <w:ilvl w:val="3"/>
        <w:numId w:val="14"/>
      </w:numPr>
      <w:contextualSpacing/>
    </w:pPr>
  </w:style>
  <w:style w:type="paragraph" w:customStyle="1" w:styleId="-0">
    <w:name w:val="Акцент - Жирный"/>
    <w:basedOn w:val="a1"/>
    <w:next w:val="a1"/>
    <w:uiPriority w:val="5"/>
    <w:qFormat/>
    <w:rsid w:val="00D27442"/>
    <w:pPr>
      <w:spacing w:before="240" w:after="0"/>
    </w:pPr>
    <w:rPr>
      <w:b/>
    </w:rPr>
  </w:style>
  <w:style w:type="paragraph" w:customStyle="1" w:styleId="-1">
    <w:name w:val="Подзаголовок - Титульный лист"/>
    <w:basedOn w:val="a1"/>
    <w:uiPriority w:val="9"/>
    <w:qFormat/>
    <w:rsid w:val="00D27442"/>
    <w:rPr>
      <w:sz w:val="28"/>
      <w:szCs w:val="28"/>
    </w:rPr>
  </w:style>
  <w:style w:type="paragraph" w:styleId="11">
    <w:name w:val="toc 1"/>
    <w:basedOn w:val="a1"/>
    <w:next w:val="a1"/>
    <w:autoRedefine/>
    <w:uiPriority w:val="39"/>
    <w:rsid w:val="00D27442"/>
    <w:pPr>
      <w:tabs>
        <w:tab w:val="right" w:leader="dot" w:pos="9062"/>
      </w:tabs>
      <w:spacing w:after="100" w:line="280" w:lineRule="atLeast"/>
      <w:ind w:left="709" w:hanging="709"/>
    </w:pPr>
    <w:rPr>
      <w:b/>
      <w:noProof/>
      <w:szCs w:val="22"/>
      <w:lang w:eastAsia="ru-RU"/>
    </w:rPr>
  </w:style>
  <w:style w:type="paragraph" w:styleId="23">
    <w:name w:val="toc 2"/>
    <w:basedOn w:val="a1"/>
    <w:next w:val="a1"/>
    <w:autoRedefine/>
    <w:uiPriority w:val="39"/>
    <w:rsid w:val="00D27442"/>
    <w:pPr>
      <w:tabs>
        <w:tab w:val="right" w:leader="dot" w:pos="9062"/>
      </w:tabs>
      <w:spacing w:after="100" w:line="280" w:lineRule="atLeast"/>
      <w:ind w:left="709" w:hanging="709"/>
    </w:pPr>
    <w:rPr>
      <w:noProof/>
      <w:szCs w:val="22"/>
      <w:lang w:eastAsia="ru-RU"/>
    </w:rPr>
  </w:style>
  <w:style w:type="paragraph" w:styleId="34">
    <w:name w:val="toc 3"/>
    <w:basedOn w:val="a1"/>
    <w:next w:val="a1"/>
    <w:autoRedefine/>
    <w:uiPriority w:val="39"/>
    <w:rsid w:val="00D27442"/>
    <w:pPr>
      <w:tabs>
        <w:tab w:val="left" w:pos="1560"/>
        <w:tab w:val="right" w:leader="dot" w:pos="9062"/>
      </w:tabs>
      <w:spacing w:after="100" w:line="280" w:lineRule="atLeast"/>
      <w:ind w:left="1560" w:hanging="851"/>
    </w:pPr>
    <w:rPr>
      <w:noProof/>
      <w:szCs w:val="22"/>
      <w:lang w:eastAsia="ru-RU"/>
    </w:rPr>
  </w:style>
  <w:style w:type="paragraph" w:styleId="af6">
    <w:name w:val="TOC Heading"/>
    <w:basedOn w:val="a1"/>
    <w:next w:val="a1"/>
    <w:uiPriority w:val="39"/>
    <w:unhideWhenUsed/>
    <w:qFormat/>
    <w:rsid w:val="00D27442"/>
    <w:pPr>
      <w:spacing w:after="240" w:line="259" w:lineRule="auto"/>
    </w:pPr>
    <w:rPr>
      <w:b/>
      <w:color w:val="37BFCB" w:themeColor="accent1"/>
      <w:sz w:val="24"/>
      <w:lang w:eastAsia="ru-RU"/>
    </w:rPr>
  </w:style>
  <w:style w:type="paragraph" w:styleId="af7">
    <w:name w:val="caption"/>
    <w:basedOn w:val="a1"/>
    <w:next w:val="a1"/>
    <w:uiPriority w:val="7"/>
    <w:qFormat/>
    <w:rsid w:val="00D27442"/>
    <w:pPr>
      <w:spacing w:before="240"/>
    </w:pPr>
    <w:rPr>
      <w:b/>
      <w:iCs/>
      <w:szCs w:val="18"/>
    </w:rPr>
  </w:style>
  <w:style w:type="table" w:styleId="-14">
    <w:name w:val="Grid Table 1 Light Accent 4"/>
    <w:basedOn w:val="a3"/>
    <w:uiPriority w:val="46"/>
    <w:rsid w:val="00D27442"/>
    <w:pPr>
      <w:spacing w:before="120" w:after="0" w:line="240" w:lineRule="auto"/>
    </w:pPr>
    <w:rPr>
      <w:sz w:val="20"/>
      <w:szCs w:val="20"/>
      <w:lang w:val="en-US"/>
    </w:rPr>
    <w:tblPr>
      <w:tblStyleRowBandSize w:val="1"/>
      <w:tblStyleColBandSize w:val="1"/>
      <w:tblBorders>
        <w:top w:val="single" w:sz="4" w:space="0" w:color="D1D3FE" w:themeColor="accent4" w:themeTint="66"/>
        <w:left w:val="single" w:sz="4" w:space="0" w:color="D1D3FE" w:themeColor="accent4" w:themeTint="66"/>
        <w:bottom w:val="single" w:sz="4" w:space="0" w:color="D1D3FE" w:themeColor="accent4" w:themeTint="66"/>
        <w:right w:val="single" w:sz="4" w:space="0" w:color="D1D3FE" w:themeColor="accent4" w:themeTint="66"/>
        <w:insideH w:val="single" w:sz="4" w:space="0" w:color="D1D3FE" w:themeColor="accent4" w:themeTint="66"/>
        <w:insideV w:val="single" w:sz="4" w:space="0" w:color="D1D3F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ABDF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BDF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8">
    <w:name w:val="annotation reference"/>
    <w:basedOn w:val="a2"/>
    <w:uiPriority w:val="99"/>
    <w:semiHidden/>
    <w:rsid w:val="00D27442"/>
    <w:rPr>
      <w:sz w:val="16"/>
      <w:szCs w:val="16"/>
    </w:rPr>
  </w:style>
  <w:style w:type="paragraph" w:styleId="af9">
    <w:name w:val="annotation text"/>
    <w:basedOn w:val="a1"/>
    <w:link w:val="afa"/>
    <w:uiPriority w:val="99"/>
    <w:semiHidden/>
    <w:rsid w:val="00D27442"/>
  </w:style>
  <w:style w:type="character" w:customStyle="1" w:styleId="afa">
    <w:name w:val="Текст примечания Знак"/>
    <w:basedOn w:val="a2"/>
    <w:link w:val="af9"/>
    <w:uiPriority w:val="99"/>
    <w:semiHidden/>
    <w:rsid w:val="00D27442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rsid w:val="00D27442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D27442"/>
    <w:rPr>
      <w:b/>
      <w:bCs/>
      <w:sz w:val="20"/>
      <w:szCs w:val="20"/>
    </w:rPr>
  </w:style>
  <w:style w:type="paragraph" w:styleId="afd">
    <w:name w:val="table of figures"/>
    <w:basedOn w:val="a1"/>
    <w:next w:val="a1"/>
    <w:uiPriority w:val="99"/>
    <w:semiHidden/>
    <w:rsid w:val="00D27442"/>
  </w:style>
  <w:style w:type="paragraph" w:styleId="afe">
    <w:name w:val="No Spacing"/>
    <w:uiPriority w:val="37"/>
    <w:qFormat/>
    <w:rsid w:val="00D27442"/>
    <w:pPr>
      <w:spacing w:after="0" w:line="240" w:lineRule="auto"/>
    </w:pPr>
    <w:rPr>
      <w:sz w:val="20"/>
      <w:szCs w:val="20"/>
      <w:lang w:val="en-US"/>
    </w:rPr>
  </w:style>
  <w:style w:type="paragraph" w:styleId="5">
    <w:name w:val="List Bullet 5"/>
    <w:basedOn w:val="a1"/>
    <w:uiPriority w:val="99"/>
    <w:semiHidden/>
    <w:rsid w:val="00D27442"/>
    <w:pPr>
      <w:numPr>
        <w:ilvl w:val="4"/>
        <w:numId w:val="14"/>
      </w:numPr>
      <w:contextualSpacing/>
    </w:pPr>
  </w:style>
  <w:style w:type="numbering" w:customStyle="1" w:styleId="SP-0">
    <w:name w:val="SP - Нумероваанный список"/>
    <w:uiPriority w:val="99"/>
    <w:rsid w:val="00D27442"/>
    <w:pPr>
      <w:numPr>
        <w:numId w:val="13"/>
      </w:numPr>
    </w:pPr>
  </w:style>
  <w:style w:type="paragraph" w:styleId="a0">
    <w:name w:val="List Number"/>
    <w:basedOn w:val="a1"/>
    <w:uiPriority w:val="4"/>
    <w:rsid w:val="00D27442"/>
    <w:pPr>
      <w:numPr>
        <w:numId w:val="15"/>
      </w:numPr>
    </w:pPr>
  </w:style>
  <w:style w:type="paragraph" w:styleId="20">
    <w:name w:val="List Number 2"/>
    <w:basedOn w:val="a1"/>
    <w:uiPriority w:val="4"/>
    <w:rsid w:val="00D27442"/>
    <w:pPr>
      <w:numPr>
        <w:ilvl w:val="1"/>
        <w:numId w:val="15"/>
      </w:numPr>
    </w:pPr>
  </w:style>
  <w:style w:type="paragraph" w:styleId="30">
    <w:name w:val="List Number 3"/>
    <w:basedOn w:val="a1"/>
    <w:uiPriority w:val="99"/>
    <w:semiHidden/>
    <w:rsid w:val="00D27442"/>
    <w:pPr>
      <w:numPr>
        <w:ilvl w:val="2"/>
        <w:numId w:val="15"/>
      </w:numPr>
      <w:contextualSpacing/>
    </w:pPr>
  </w:style>
  <w:style w:type="paragraph" w:styleId="40">
    <w:name w:val="List Number 4"/>
    <w:basedOn w:val="a1"/>
    <w:uiPriority w:val="99"/>
    <w:semiHidden/>
    <w:rsid w:val="00D27442"/>
    <w:pPr>
      <w:numPr>
        <w:ilvl w:val="3"/>
        <w:numId w:val="15"/>
      </w:numPr>
      <w:contextualSpacing/>
    </w:pPr>
  </w:style>
  <w:style w:type="paragraph" w:styleId="50">
    <w:name w:val="List Number 5"/>
    <w:basedOn w:val="a1"/>
    <w:uiPriority w:val="99"/>
    <w:semiHidden/>
    <w:rsid w:val="00D27442"/>
    <w:pPr>
      <w:numPr>
        <w:ilvl w:val="4"/>
        <w:numId w:val="15"/>
      </w:numPr>
      <w:contextualSpacing/>
    </w:pPr>
  </w:style>
  <w:style w:type="table" w:customStyle="1" w:styleId="-2">
    <w:name w:val="Текст - Линия"/>
    <w:basedOn w:val="a3"/>
    <w:uiPriority w:val="99"/>
    <w:rsid w:val="00D27442"/>
    <w:pPr>
      <w:spacing w:after="0" w:line="240" w:lineRule="auto"/>
    </w:pPr>
    <w:rPr>
      <w:sz w:val="20"/>
      <w:szCs w:val="20"/>
      <w:lang w:val="en-US"/>
    </w:rPr>
    <w:tblPr>
      <w:tblStyleRowBandSize w:val="1"/>
      <w:tblCellMar>
        <w:top w:w="85" w:type="dxa"/>
        <w:left w:w="85" w:type="dxa"/>
        <w:bottom w:w="85" w:type="dxa"/>
        <w:right w:w="85" w:type="dxa"/>
      </w:tblCellMar>
    </w:tblPr>
    <w:tblStylePr w:type="firstRow">
      <w:pPr>
        <w:jc w:val="left"/>
      </w:pPr>
      <w:rPr>
        <w:b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Theme="minorHAnsi" w:hAnsiTheme="minorHAnsi"/>
        <w:b/>
      </w:rPr>
      <w:tblPr/>
      <w:tcPr>
        <w:tcBorders>
          <w:bottom w:val="single" w:sz="4" w:space="0" w:color="D9D9D9" w:themeColor="background1" w:themeShade="D9"/>
        </w:tcBorders>
      </w:tcPr>
    </w:tblStylePr>
    <w:tblStylePr w:type="band1Horz">
      <w:tblPr/>
      <w:tcPr>
        <w:tcBorders>
          <w:bottom w:val="single" w:sz="4" w:space="0" w:color="D9D9D9" w:themeColor="background1" w:themeShade="D9"/>
          <w:insideH w:val="nil"/>
        </w:tcBorders>
      </w:tcPr>
    </w:tblStylePr>
    <w:tblStylePr w:type="band2Horz">
      <w:tblPr/>
      <w:tcPr>
        <w:tcBorders>
          <w:bottom w:val="single" w:sz="4" w:space="0" w:color="D9D9D9" w:themeColor="background1" w:themeShade="D9"/>
        </w:tcBorders>
      </w:tcPr>
    </w:tblStylePr>
  </w:style>
  <w:style w:type="table" w:customStyle="1" w:styleId="-3">
    <w:name w:val="Текст - Синий"/>
    <w:basedOn w:val="a3"/>
    <w:uiPriority w:val="99"/>
    <w:rsid w:val="00D27442"/>
    <w:pPr>
      <w:spacing w:after="0" w:line="240" w:lineRule="auto"/>
    </w:pPr>
    <w:rPr>
      <w:sz w:val="20"/>
      <w:szCs w:val="20"/>
      <w:lang w:val="en-US"/>
    </w:rPr>
    <w:tblPr>
      <w:tblStyleRowBandSize w:val="1"/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</w:rPr>
      <w:tblPr/>
      <w:trPr>
        <w:cantSplit/>
        <w:tblHeader/>
      </w:trPr>
      <w:tcPr>
        <w:shd w:val="clear" w:color="auto" w:fill="AEE5EA" w:themeFill="accent1" w:themeFillTint="66"/>
      </w:tcPr>
    </w:tblStylePr>
    <w:tblStylePr w:type="lastRow">
      <w:rPr>
        <w:b/>
      </w:rPr>
      <w:tblPr/>
      <w:tcPr>
        <w:tcBorders>
          <w:bottom w:val="single" w:sz="4" w:space="0" w:color="D9D9D9" w:themeColor="background1" w:themeShade="D9"/>
        </w:tcBorders>
      </w:tcPr>
    </w:tblStylePr>
    <w:tblStylePr w:type="firstCol">
      <w:pPr>
        <w:jc w:val="left"/>
      </w:pPr>
    </w:tblStylePr>
    <w:tblStylePr w:type="lastCol">
      <w:rPr>
        <w:b/>
      </w:rPr>
    </w:tblStylePr>
    <w:tblStylePr w:type="band1Horz">
      <w:tblPr/>
      <w:tcPr>
        <w:tcBorders>
          <w:bottom w:val="single" w:sz="4" w:space="0" w:color="D9D9D9" w:themeColor="background1" w:themeShade="D9"/>
          <w:insideH w:val="nil"/>
        </w:tcBorders>
        <w:shd w:val="clear" w:color="auto" w:fill="FFFFFF" w:themeFill="background1"/>
      </w:tcPr>
    </w:tblStylePr>
    <w:tblStylePr w:type="band2Horz">
      <w:tblPr/>
      <w:tcPr>
        <w:tcBorders>
          <w:bottom w:val="single" w:sz="4" w:space="0" w:color="D9D9D9" w:themeColor="background1" w:themeShade="D9"/>
          <w:insideH w:val="single" w:sz="4" w:space="0" w:color="D9D9D9" w:themeColor="background1" w:themeShade="D9"/>
        </w:tcBorders>
      </w:tcPr>
    </w:tblStylePr>
  </w:style>
  <w:style w:type="paragraph" w:customStyle="1" w:styleId="1-">
    <w:name w:val="Заголовок 1 - Без нумерации"/>
    <w:basedOn w:val="af6"/>
    <w:next w:val="a1"/>
    <w:qFormat/>
    <w:rsid w:val="00D27442"/>
  </w:style>
  <w:style w:type="table" w:customStyle="1" w:styleId="-4">
    <w:name w:val="Текст - Серый"/>
    <w:basedOn w:val="a3"/>
    <w:uiPriority w:val="99"/>
    <w:rsid w:val="00D27442"/>
    <w:pPr>
      <w:spacing w:after="0" w:line="240" w:lineRule="auto"/>
    </w:pPr>
    <w:rPr>
      <w:sz w:val="20"/>
      <w:szCs w:val="20"/>
      <w:lang w:val="en-US"/>
    </w:rPr>
    <w:tblPr>
      <w:tblStyleRowBandSize w:val="1"/>
      <w:tblCellMar>
        <w:top w:w="85" w:type="dxa"/>
        <w:left w:w="85" w:type="dxa"/>
        <w:bottom w:w="85" w:type="dxa"/>
        <w:right w:w="85" w:type="dxa"/>
      </w:tblCellMar>
    </w:tblPr>
    <w:tblStylePr w:type="firstRow">
      <w:pPr>
        <w:jc w:val="left"/>
      </w:pPr>
      <w:rPr>
        <w:b/>
      </w:rPr>
      <w:tblPr/>
      <w:trPr>
        <w:cantSplit/>
        <w:tblHeader/>
      </w:trPr>
      <w:tcPr>
        <w:shd w:val="clear" w:color="auto" w:fill="F2F2F2" w:themeFill="background1" w:themeFillShade="F2"/>
      </w:tcPr>
    </w:tblStylePr>
    <w:tblStylePr w:type="lastRow">
      <w:rPr>
        <w:rFonts w:asciiTheme="minorHAnsi" w:hAnsiTheme="minorHAnsi"/>
        <w:b/>
      </w:rPr>
      <w:tblPr/>
      <w:tcPr>
        <w:tcBorders>
          <w:bottom w:val="single" w:sz="4" w:space="0" w:color="D9D9D9" w:themeColor="background1" w:themeShade="D9"/>
        </w:tcBorders>
      </w:tcPr>
    </w:tblStylePr>
    <w:tblStylePr w:type="band1Horz">
      <w:tblPr/>
      <w:tcPr>
        <w:tcBorders>
          <w:bottom w:val="single" w:sz="4" w:space="0" w:color="D9D9D9" w:themeColor="background1" w:themeShade="D9"/>
          <w:insideH w:val="nil"/>
        </w:tcBorders>
      </w:tcPr>
    </w:tblStylePr>
    <w:tblStylePr w:type="band2Horz">
      <w:tblPr/>
      <w:tcPr>
        <w:tcBorders>
          <w:bottom w:val="single" w:sz="4" w:space="0" w:color="D9D9D9" w:themeColor="background1" w:themeShade="D9"/>
        </w:tcBorders>
      </w:tcPr>
    </w:tblStylePr>
  </w:style>
  <w:style w:type="table" w:customStyle="1" w:styleId="-5">
    <w:name w:val="Цифры - Синий"/>
    <w:basedOn w:val="-3"/>
    <w:uiPriority w:val="99"/>
    <w:rsid w:val="00D27442"/>
    <w:pPr>
      <w:jc w:val="right"/>
    </w:pPr>
    <w:tblPr/>
    <w:tblStylePr w:type="firstRow">
      <w:rPr>
        <w:b/>
      </w:rPr>
      <w:tblPr/>
      <w:trPr>
        <w:cantSplit/>
        <w:tblHeader/>
      </w:trPr>
      <w:tcPr>
        <w:shd w:val="clear" w:color="auto" w:fill="AEE5EA" w:themeFill="accent1" w:themeFillTint="66"/>
      </w:tcPr>
    </w:tblStylePr>
    <w:tblStylePr w:type="lastRow">
      <w:rPr>
        <w:b/>
      </w:rPr>
      <w:tblPr/>
      <w:tcPr>
        <w:tcBorders>
          <w:bottom w:val="single" w:sz="4" w:space="0" w:color="D9D9D9" w:themeColor="background1" w:themeShade="D9"/>
        </w:tcBorders>
      </w:tcPr>
    </w:tblStylePr>
    <w:tblStylePr w:type="firstCol">
      <w:pPr>
        <w:jc w:val="left"/>
      </w:pPr>
    </w:tblStylePr>
    <w:tblStylePr w:type="lastCol">
      <w:rPr>
        <w:b/>
      </w:rPr>
    </w:tblStylePr>
    <w:tblStylePr w:type="band1Horz">
      <w:tblPr/>
      <w:tcPr>
        <w:tcBorders>
          <w:bottom w:val="single" w:sz="4" w:space="0" w:color="D9D9D9" w:themeColor="background1" w:themeShade="D9"/>
          <w:insideH w:val="nil"/>
        </w:tcBorders>
        <w:shd w:val="clear" w:color="auto" w:fill="FFFFFF" w:themeFill="background1"/>
      </w:tcPr>
    </w:tblStylePr>
    <w:tblStylePr w:type="band2Horz">
      <w:tblPr/>
      <w:tcPr>
        <w:tcBorders>
          <w:bottom w:val="single" w:sz="4" w:space="0" w:color="D9D9D9" w:themeColor="background1" w:themeShade="D9"/>
          <w:insideH w:val="single" w:sz="4" w:space="0" w:color="D9D9D9" w:themeColor="background1" w:themeShade="D9"/>
        </w:tcBorders>
      </w:tcPr>
    </w:tblStylePr>
  </w:style>
  <w:style w:type="table" w:customStyle="1" w:styleId="-6">
    <w:name w:val="Цифры - Линия"/>
    <w:basedOn w:val="-2"/>
    <w:uiPriority w:val="99"/>
    <w:rsid w:val="00D27442"/>
    <w:pPr>
      <w:jc w:val="right"/>
    </w:pPr>
    <w:tblPr/>
    <w:tblStylePr w:type="firstRow">
      <w:pPr>
        <w:jc w:val="right"/>
      </w:pPr>
      <w:rPr>
        <w:rFonts w:asciiTheme="minorHAnsi" w:hAnsiTheme="minorHAnsi"/>
        <w:b/>
        <w:sz w:val="20"/>
      </w:rPr>
      <w:tblPr/>
      <w:tcPr>
        <w:tcBorders>
          <w:bottom w:val="single" w:sz="4" w:space="0" w:color="808080" w:themeColor="background1" w:themeShade="80"/>
        </w:tcBorders>
      </w:tcPr>
    </w:tblStylePr>
    <w:tblStylePr w:type="lastRow">
      <w:rPr>
        <w:rFonts w:asciiTheme="minorHAnsi" w:hAnsiTheme="minorHAnsi"/>
        <w:b/>
      </w:rPr>
      <w:tblPr/>
      <w:tcPr>
        <w:tcBorders>
          <w:bottom w:val="single" w:sz="4" w:space="0" w:color="D9D9D9" w:themeColor="background1" w:themeShade="D9"/>
        </w:tcBorders>
      </w:tcPr>
    </w:tblStylePr>
    <w:tblStylePr w:type="firstCol">
      <w:pPr>
        <w:jc w:val="left"/>
      </w:pPr>
      <w:rPr>
        <w:rFonts w:asciiTheme="minorHAnsi" w:hAnsiTheme="minorHAnsi"/>
        <w:sz w:val="20"/>
      </w:rPr>
    </w:tblStylePr>
    <w:tblStylePr w:type="band1Horz">
      <w:tblPr/>
      <w:tcPr>
        <w:tcBorders>
          <w:bottom w:val="single" w:sz="4" w:space="0" w:color="D9D9D9" w:themeColor="background1" w:themeShade="D9"/>
          <w:insideH w:val="nil"/>
        </w:tcBorders>
      </w:tcPr>
    </w:tblStylePr>
    <w:tblStylePr w:type="band2Horz">
      <w:tblPr/>
      <w:tcPr>
        <w:tcBorders>
          <w:bottom w:val="single" w:sz="4" w:space="0" w:color="D9D9D9" w:themeColor="background1" w:themeShade="D9"/>
        </w:tcBorders>
      </w:tcPr>
    </w:tblStylePr>
    <w:tblStylePr w:type="nwCell">
      <w:pPr>
        <w:jc w:val="left"/>
      </w:pPr>
      <w:rPr>
        <w:rFonts w:asciiTheme="minorHAnsi" w:hAnsiTheme="minorHAnsi"/>
        <w:b/>
        <w:sz w:val="20"/>
      </w:rPr>
      <w:tblPr/>
      <w:tcPr>
        <w:tcBorders>
          <w:bottom w:val="single" w:sz="4" w:space="0" w:color="808080" w:themeColor="background1" w:themeShade="80"/>
        </w:tcBorders>
      </w:tcPr>
    </w:tblStylePr>
  </w:style>
  <w:style w:type="table" w:customStyle="1" w:styleId="-7">
    <w:name w:val="Цифры - Серый"/>
    <w:basedOn w:val="-4"/>
    <w:uiPriority w:val="99"/>
    <w:rsid w:val="00D27442"/>
    <w:pPr>
      <w:jc w:val="right"/>
    </w:pPr>
    <w:tblPr/>
    <w:tblStylePr w:type="firstRow">
      <w:pPr>
        <w:jc w:val="right"/>
      </w:pPr>
      <w:rPr>
        <w:b/>
      </w:rPr>
      <w:tblPr/>
      <w:trPr>
        <w:cantSplit/>
        <w:tblHeader/>
      </w:trPr>
      <w:tcPr>
        <w:shd w:val="clear" w:color="auto" w:fill="F2F2F2" w:themeFill="background1" w:themeFillShade="F2"/>
      </w:tcPr>
    </w:tblStylePr>
    <w:tblStylePr w:type="lastRow">
      <w:rPr>
        <w:rFonts w:asciiTheme="minorHAnsi" w:hAnsiTheme="minorHAnsi"/>
        <w:b/>
      </w:rPr>
      <w:tblPr/>
      <w:tcPr>
        <w:tcBorders>
          <w:bottom w:val="single" w:sz="4" w:space="0" w:color="D9D9D9" w:themeColor="background1" w:themeShade="D9"/>
        </w:tcBorders>
      </w:tcPr>
    </w:tblStylePr>
    <w:tblStylePr w:type="firstCol">
      <w:pPr>
        <w:jc w:val="left"/>
      </w:pPr>
    </w:tblStylePr>
    <w:tblStylePr w:type="band1Horz">
      <w:tblPr/>
      <w:tcPr>
        <w:tcBorders>
          <w:bottom w:val="single" w:sz="4" w:space="0" w:color="D9D9D9" w:themeColor="background1" w:themeShade="D9"/>
          <w:insideH w:val="nil"/>
        </w:tcBorders>
      </w:tcPr>
    </w:tblStylePr>
    <w:tblStylePr w:type="band2Horz">
      <w:tblPr/>
      <w:tcPr>
        <w:tcBorders>
          <w:bottom w:val="single" w:sz="4" w:space="0" w:color="D9D9D9" w:themeColor="background1" w:themeShade="D9"/>
        </w:tcBorders>
      </w:tcPr>
    </w:tblStylePr>
    <w:tblStylePr w:type="nwCell">
      <w:pPr>
        <w:jc w:val="left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box@strategy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@cloud\OneDrive%20-%20Doxpro\Anya%20Clients\Strategy%20Partners\Rebranding\&#1064;&#1072;&#1073;&#1083;&#1086;&#1085;%20&#1054;&#1090;&#1095;&#1077;&#1090;&#1072;_2024.dotx" TargetMode="External"/></Relationships>
</file>

<file path=word/theme/theme1.xml><?xml version="1.0" encoding="utf-8"?>
<a:theme xmlns:a="http://schemas.openxmlformats.org/drawingml/2006/main" name="Тема Office">
  <a:themeElements>
    <a:clrScheme name="SP-New">
      <a:dk1>
        <a:srgbClr val="000000"/>
      </a:dk1>
      <a:lt1>
        <a:sysClr val="window" lastClr="FFFFFF"/>
      </a:lt1>
      <a:dk2>
        <a:srgbClr val="C7E0F9"/>
      </a:dk2>
      <a:lt2>
        <a:srgbClr val="504898"/>
      </a:lt2>
      <a:accent1>
        <a:srgbClr val="37BFCB"/>
      </a:accent1>
      <a:accent2>
        <a:srgbClr val="2386E9"/>
      </a:accent2>
      <a:accent3>
        <a:srgbClr val="9AF7FF"/>
      </a:accent3>
      <a:accent4>
        <a:srgbClr val="8E93FE"/>
      </a:accent4>
      <a:accent5>
        <a:srgbClr val="235079"/>
      </a:accent5>
      <a:accent6>
        <a:srgbClr val="2E95A8"/>
      </a:accent6>
      <a:hlink>
        <a:srgbClr val="2386E9"/>
      </a:hlink>
      <a:folHlink>
        <a:srgbClr val="1264B6"/>
      </a:folHlink>
    </a:clrScheme>
    <a:fontScheme name="SP Fonts">
      <a:majorFont>
        <a:latin typeface="Verdana"/>
        <a:ea typeface="Helvetica"/>
        <a:cs typeface="Helvetica"/>
      </a:majorFont>
      <a:minorFont>
        <a:latin typeface="Verdana"/>
        <a:ea typeface="Calibri"/>
        <a:cs typeface="Calibr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DCC50-907D-4F48-AB28-066770C71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Отчета_2024</Template>
  <TotalTime>1</TotalTime>
  <Pages>36</Pages>
  <Words>8509</Words>
  <Characters>48504</Characters>
  <Application>Microsoft Office Word</Application>
  <DocSecurity>0</DocSecurity>
  <Lines>404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Samoilov | SP</dc:creator>
  <cp:keywords/>
  <dc:description/>
  <cp:lastModifiedBy>Roman Samoilov | SP</cp:lastModifiedBy>
  <cp:revision>2</cp:revision>
  <dcterms:created xsi:type="dcterms:W3CDTF">2025-09-10T14:21:00Z</dcterms:created>
  <dcterms:modified xsi:type="dcterms:W3CDTF">2025-09-10T14:21:00Z</dcterms:modified>
</cp:coreProperties>
</file>